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CAEBC" w14:textId="28441CD4" w:rsidR="00E67DCB" w:rsidRDefault="00E67DCB" w:rsidP="00F73D21">
      <w:pPr>
        <w:jc w:val="center"/>
      </w:pPr>
    </w:p>
    <w:p w14:paraId="6D0FFF9E" w14:textId="5FAEA460" w:rsidR="00E67DCB" w:rsidRDefault="00E67DCB" w:rsidP="00F73D21">
      <w:pPr>
        <w:jc w:val="center"/>
      </w:pPr>
    </w:p>
    <w:p w14:paraId="62B29C64" w14:textId="77777777" w:rsidR="00966F3D" w:rsidRPr="000F6316" w:rsidRDefault="00966F3D" w:rsidP="00966F3D">
      <w:pPr>
        <w:jc w:val="center"/>
        <w:rPr>
          <w:rFonts w:cs="Times New Roman"/>
          <w:sz w:val="24"/>
          <w:szCs w:val="24"/>
        </w:rPr>
      </w:pPr>
      <w:r w:rsidRPr="000F6316">
        <w:rPr>
          <w:rFonts w:cs="Times New Roman"/>
          <w:color w:val="FF0000"/>
          <w:szCs w:val="26"/>
        </w:rPr>
        <w:drawing>
          <wp:inline distT="0" distB="0" distL="0" distR="0" wp14:anchorId="3910EFEC" wp14:editId="59D110B7">
            <wp:extent cx="3171825" cy="1295400"/>
            <wp:effectExtent l="0" t="0" r="9525" b="0"/>
            <wp:docPr id="13" name="Picture 1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69B91" w14:textId="77777777" w:rsidR="00966F3D" w:rsidRPr="000F6316" w:rsidRDefault="00966F3D" w:rsidP="00966F3D">
      <w:pPr>
        <w:jc w:val="center"/>
        <w:rPr>
          <w:rFonts w:cs="Times New Roman"/>
          <w:sz w:val="24"/>
          <w:szCs w:val="24"/>
        </w:rPr>
      </w:pPr>
    </w:p>
    <w:p w14:paraId="592AF173" w14:textId="77777777" w:rsidR="00966F3D" w:rsidRPr="000F6316" w:rsidRDefault="00966F3D" w:rsidP="00966F3D">
      <w:pPr>
        <w:jc w:val="center"/>
        <w:rPr>
          <w:rFonts w:cs="Times New Roman"/>
          <w:sz w:val="24"/>
          <w:szCs w:val="24"/>
        </w:rPr>
      </w:pPr>
    </w:p>
    <w:p w14:paraId="5F7DB8A5" w14:textId="77777777" w:rsidR="00966F3D" w:rsidRPr="000F6316" w:rsidRDefault="00966F3D" w:rsidP="00966F3D">
      <w:pPr>
        <w:jc w:val="center"/>
        <w:rPr>
          <w:rFonts w:cs="Times New Roman"/>
          <w:sz w:val="24"/>
          <w:szCs w:val="24"/>
        </w:rPr>
      </w:pPr>
    </w:p>
    <w:p w14:paraId="7521730C" w14:textId="3E781F29" w:rsidR="00966F3D" w:rsidRPr="00F01DF1" w:rsidRDefault="00966F3D" w:rsidP="00966F3D">
      <w:pPr>
        <w:spacing w:line="288" w:lineRule="auto"/>
        <w:ind w:firstLine="720"/>
        <w:jc w:val="center"/>
        <w:rPr>
          <w:rFonts w:cs="Times New Roman"/>
          <w:b/>
          <w:i/>
          <w:sz w:val="32"/>
          <w:szCs w:val="32"/>
        </w:rPr>
      </w:pPr>
      <w:r w:rsidRPr="00F01DF1">
        <w:rPr>
          <w:rFonts w:cs="Times New Roman"/>
          <w:b/>
          <w:sz w:val="32"/>
          <w:szCs w:val="32"/>
        </w:rPr>
        <w:t xml:space="preserve">TÀI LIỆU </w:t>
      </w:r>
      <w:r>
        <w:rPr>
          <w:rFonts w:cs="Times New Roman"/>
          <w:b/>
          <w:sz w:val="32"/>
          <w:szCs w:val="32"/>
        </w:rPr>
        <w:t>HƯỚNG DẪN SỬ DỤNG PHẦN MỀM VPN</w:t>
      </w:r>
    </w:p>
    <w:p w14:paraId="1F477CC9" w14:textId="77777777" w:rsidR="00966F3D" w:rsidRPr="000F6316" w:rsidRDefault="00966F3D" w:rsidP="00966F3D">
      <w:pPr>
        <w:pStyle w:val="DocumentTitle"/>
        <w:spacing w:before="120" w:line="360" w:lineRule="auto"/>
        <w:rPr>
          <w:rFonts w:cs="Times New Roman"/>
          <w:i w:val="0"/>
          <w:sz w:val="24"/>
          <w:szCs w:val="24"/>
        </w:rPr>
      </w:pPr>
    </w:p>
    <w:p w14:paraId="148AF461" w14:textId="77777777" w:rsidR="00966F3D" w:rsidRPr="000F6316" w:rsidRDefault="00966F3D" w:rsidP="00966F3D">
      <w:pPr>
        <w:spacing w:line="360" w:lineRule="auto"/>
        <w:jc w:val="center"/>
        <w:rPr>
          <w:rFonts w:cs="Times New Roman"/>
          <w:b/>
          <w:sz w:val="24"/>
          <w:szCs w:val="24"/>
        </w:rPr>
      </w:pPr>
    </w:p>
    <w:p w14:paraId="31CDDA0C" w14:textId="77777777" w:rsidR="00966F3D" w:rsidRPr="000F6316" w:rsidRDefault="00966F3D" w:rsidP="00966F3D">
      <w:pPr>
        <w:jc w:val="center"/>
        <w:rPr>
          <w:rFonts w:cs="Times New Roman"/>
          <w:b/>
          <w:sz w:val="24"/>
          <w:szCs w:val="24"/>
        </w:rPr>
      </w:pPr>
    </w:p>
    <w:p w14:paraId="4132C9AA" w14:textId="77777777" w:rsidR="00966F3D" w:rsidRPr="000F6316" w:rsidRDefault="00966F3D" w:rsidP="00966F3D">
      <w:pPr>
        <w:jc w:val="center"/>
        <w:rPr>
          <w:rFonts w:cs="Times New Roman"/>
          <w:b/>
          <w:sz w:val="24"/>
          <w:szCs w:val="24"/>
        </w:rPr>
      </w:pPr>
    </w:p>
    <w:p w14:paraId="546F474A" w14:textId="77777777" w:rsidR="00966F3D" w:rsidRPr="000F6316" w:rsidRDefault="00966F3D" w:rsidP="00966F3D">
      <w:pPr>
        <w:jc w:val="center"/>
        <w:rPr>
          <w:rFonts w:cs="Times New Roman"/>
          <w:b/>
          <w:sz w:val="24"/>
          <w:szCs w:val="24"/>
        </w:rPr>
      </w:pPr>
    </w:p>
    <w:p w14:paraId="4C0EB521" w14:textId="77777777" w:rsidR="00966F3D" w:rsidRPr="000F6316" w:rsidRDefault="00966F3D" w:rsidP="00966F3D">
      <w:pPr>
        <w:jc w:val="center"/>
        <w:rPr>
          <w:rFonts w:cs="Times New Roman"/>
          <w:b/>
          <w:sz w:val="24"/>
          <w:szCs w:val="24"/>
        </w:rPr>
      </w:pPr>
    </w:p>
    <w:p w14:paraId="31D01FC0" w14:textId="77777777" w:rsidR="00966F3D" w:rsidRPr="000F6316" w:rsidRDefault="00966F3D" w:rsidP="00966F3D">
      <w:pPr>
        <w:jc w:val="center"/>
        <w:rPr>
          <w:rFonts w:cs="Times New Roman"/>
          <w:b/>
          <w:sz w:val="24"/>
          <w:szCs w:val="24"/>
        </w:rPr>
      </w:pPr>
    </w:p>
    <w:p w14:paraId="185EDC73" w14:textId="77777777" w:rsidR="00966F3D" w:rsidRDefault="00966F3D" w:rsidP="00966F3D">
      <w:pPr>
        <w:jc w:val="center"/>
        <w:rPr>
          <w:rFonts w:cs="Times New Roman"/>
          <w:b/>
          <w:sz w:val="24"/>
          <w:szCs w:val="24"/>
        </w:rPr>
      </w:pPr>
    </w:p>
    <w:p w14:paraId="0A3BD723" w14:textId="77777777" w:rsidR="00966F3D" w:rsidRDefault="00966F3D" w:rsidP="00966F3D">
      <w:pPr>
        <w:jc w:val="center"/>
        <w:rPr>
          <w:rFonts w:cs="Times New Roman"/>
          <w:b/>
          <w:sz w:val="24"/>
          <w:szCs w:val="24"/>
        </w:rPr>
      </w:pPr>
    </w:p>
    <w:p w14:paraId="6C44E5D7" w14:textId="636AF876" w:rsidR="00F73D21" w:rsidRPr="00966F3D" w:rsidRDefault="00F73D21" w:rsidP="00966F3D">
      <w:pPr>
        <w:jc w:val="center"/>
        <w:rPr>
          <w:rFonts w:cs="Times New Roman"/>
          <w:sz w:val="24"/>
          <w:szCs w:val="24"/>
        </w:rPr>
        <w:sectPr w:rsidR="00F73D21" w:rsidRPr="00966F3D" w:rsidSect="00E64725">
          <w:headerReference w:type="default" r:id="rId12"/>
          <w:footerReference w:type="default" r:id="rId13"/>
          <w:pgSz w:w="11909" w:h="16834" w:code="9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vAlign w:val="center"/>
          <w:docGrid w:linePitch="360"/>
        </w:sectPr>
      </w:pPr>
    </w:p>
    <w:p w14:paraId="567CEC42" w14:textId="77777777" w:rsidR="00D94EE5" w:rsidRPr="00385CB4" w:rsidRDefault="00D94EE5" w:rsidP="00B523EE">
      <w:pPr>
        <w:keepNext/>
        <w:spacing w:before="0" w:line="259" w:lineRule="auto"/>
        <w:jc w:val="center"/>
        <w:rPr>
          <w:b/>
          <w:sz w:val="28"/>
          <w:szCs w:val="28"/>
        </w:rPr>
      </w:pPr>
      <w:r w:rsidRPr="00385CB4">
        <w:rPr>
          <w:b/>
          <w:sz w:val="28"/>
          <w:szCs w:val="28"/>
        </w:rPr>
        <w:lastRenderedPageBreak/>
        <w:t>MỤC LỤC</w:t>
      </w:r>
    </w:p>
    <w:p w14:paraId="3CCD0A95" w14:textId="6709ED99" w:rsidR="0051615E" w:rsidRDefault="00472B0B">
      <w:pPr>
        <w:pStyle w:val="TOC1"/>
        <w:rPr>
          <w:rFonts w:asciiTheme="minorHAnsi" w:eastAsiaTheme="minorEastAsia" w:hAnsiTheme="minorHAnsi"/>
          <w:b w:val="0"/>
          <w:caps w:val="0"/>
          <w:kern w:val="2"/>
          <w:sz w:val="22"/>
          <w:lang w:val="en-US"/>
          <w14:ligatures w14:val="standardContextual"/>
        </w:rPr>
      </w:pPr>
      <w:r w:rsidRPr="00385CB4">
        <w:rPr>
          <w:caps w:val="0"/>
        </w:rPr>
        <w:fldChar w:fldCharType="begin"/>
      </w:r>
      <w:r w:rsidRPr="00385CB4">
        <w:rPr>
          <w:caps w:val="0"/>
        </w:rPr>
        <w:instrText xml:space="preserve"> TOC \o "1-4" \h \z \u </w:instrText>
      </w:r>
      <w:r w:rsidRPr="00385CB4">
        <w:rPr>
          <w:caps w:val="0"/>
        </w:rPr>
        <w:fldChar w:fldCharType="separate"/>
      </w:r>
      <w:hyperlink w:anchor="_Toc142984396" w:history="1">
        <w:r w:rsidR="0051615E" w:rsidRPr="005D6D58">
          <w:rPr>
            <w:rStyle w:val="Hyperlink"/>
          </w:rPr>
          <w:t>I.</w:t>
        </w:r>
        <w:r w:rsidR="0051615E">
          <w:rPr>
            <w:rFonts w:asciiTheme="minorHAnsi" w:eastAsiaTheme="minorEastAsia" w:hAnsiTheme="minorHAnsi"/>
            <w:b w:val="0"/>
            <w:caps w:val="0"/>
            <w:kern w:val="2"/>
            <w:sz w:val="22"/>
            <w:lang w:val="en-US"/>
            <w14:ligatures w14:val="standardContextual"/>
          </w:rPr>
          <w:tab/>
        </w:r>
        <w:r w:rsidR="0051615E" w:rsidRPr="005D6D58">
          <w:rPr>
            <w:rStyle w:val="Hyperlink"/>
          </w:rPr>
          <w:t>Hướng dẫn CÀI ĐẶT VÀ SỬ DỤNG</w:t>
        </w:r>
        <w:r w:rsidR="0051615E">
          <w:rPr>
            <w:webHidden/>
          </w:rPr>
          <w:tab/>
        </w:r>
        <w:r w:rsidR="0051615E">
          <w:rPr>
            <w:webHidden/>
          </w:rPr>
          <w:fldChar w:fldCharType="begin"/>
        </w:r>
        <w:r w:rsidR="0051615E">
          <w:rPr>
            <w:webHidden/>
          </w:rPr>
          <w:instrText xml:space="preserve"> PAGEREF _Toc142984396 \h </w:instrText>
        </w:r>
        <w:r w:rsidR="0051615E">
          <w:rPr>
            <w:webHidden/>
          </w:rPr>
        </w:r>
        <w:r w:rsidR="0051615E">
          <w:rPr>
            <w:webHidden/>
          </w:rPr>
          <w:fldChar w:fldCharType="separate"/>
        </w:r>
        <w:r w:rsidR="0051615E">
          <w:rPr>
            <w:webHidden/>
          </w:rPr>
          <w:t>3</w:t>
        </w:r>
        <w:r w:rsidR="0051615E">
          <w:rPr>
            <w:webHidden/>
          </w:rPr>
          <w:fldChar w:fldCharType="end"/>
        </w:r>
      </w:hyperlink>
    </w:p>
    <w:p w14:paraId="211BBA8A" w14:textId="3F2F3C7D" w:rsidR="0051615E" w:rsidRDefault="00000000">
      <w:pPr>
        <w:pStyle w:val="TOC2"/>
        <w:tabs>
          <w:tab w:val="left" w:pos="958"/>
          <w:tab w:val="right" w:leader="dot" w:pos="9019"/>
        </w:tabs>
        <w:rPr>
          <w:rFonts w:asciiTheme="minorHAnsi" w:eastAsiaTheme="minorEastAsia" w:hAnsiTheme="minorHAnsi"/>
          <w:kern w:val="2"/>
          <w:sz w:val="22"/>
          <w:lang w:val="en-US"/>
          <w14:ligatures w14:val="standardContextual"/>
        </w:rPr>
      </w:pPr>
      <w:hyperlink w:anchor="_Toc142984397" w:history="1">
        <w:r w:rsidR="0051615E" w:rsidRPr="005D6D58">
          <w:rPr>
            <w:rStyle w:val="Hyperlink"/>
          </w:rPr>
          <w:t>I.1.</w:t>
        </w:r>
        <w:r w:rsidR="0051615E">
          <w:rPr>
            <w:rFonts w:asciiTheme="minorHAnsi" w:eastAsiaTheme="minorEastAsia" w:hAnsiTheme="minorHAnsi"/>
            <w:kern w:val="2"/>
            <w:sz w:val="22"/>
            <w:lang w:val="en-US"/>
            <w14:ligatures w14:val="standardContextual"/>
          </w:rPr>
          <w:tab/>
        </w:r>
        <w:r w:rsidR="0051615E" w:rsidRPr="005D6D58">
          <w:rPr>
            <w:rStyle w:val="Hyperlink"/>
          </w:rPr>
          <w:t>Hướng dẫn cài đặt OTP Privacy IDEA</w:t>
        </w:r>
        <w:r w:rsidR="0051615E">
          <w:rPr>
            <w:webHidden/>
          </w:rPr>
          <w:tab/>
        </w:r>
        <w:r w:rsidR="0051615E">
          <w:rPr>
            <w:webHidden/>
          </w:rPr>
          <w:fldChar w:fldCharType="begin"/>
        </w:r>
        <w:r w:rsidR="0051615E">
          <w:rPr>
            <w:webHidden/>
          </w:rPr>
          <w:instrText xml:space="preserve"> PAGEREF _Toc142984397 \h </w:instrText>
        </w:r>
        <w:r w:rsidR="0051615E">
          <w:rPr>
            <w:webHidden/>
          </w:rPr>
        </w:r>
        <w:r w:rsidR="0051615E">
          <w:rPr>
            <w:webHidden/>
          </w:rPr>
          <w:fldChar w:fldCharType="separate"/>
        </w:r>
        <w:r w:rsidR="0051615E">
          <w:rPr>
            <w:webHidden/>
          </w:rPr>
          <w:t>3</w:t>
        </w:r>
        <w:r w:rsidR="0051615E">
          <w:rPr>
            <w:webHidden/>
          </w:rPr>
          <w:fldChar w:fldCharType="end"/>
        </w:r>
      </w:hyperlink>
    </w:p>
    <w:p w14:paraId="3FD013C1" w14:textId="7CDDF98F" w:rsidR="0051615E" w:rsidRDefault="00000000">
      <w:pPr>
        <w:pStyle w:val="TOC2"/>
        <w:tabs>
          <w:tab w:val="left" w:pos="958"/>
          <w:tab w:val="right" w:leader="dot" w:pos="9019"/>
        </w:tabs>
        <w:rPr>
          <w:rFonts w:asciiTheme="minorHAnsi" w:eastAsiaTheme="minorEastAsia" w:hAnsiTheme="minorHAnsi"/>
          <w:kern w:val="2"/>
          <w:sz w:val="22"/>
          <w:lang w:val="en-US"/>
          <w14:ligatures w14:val="standardContextual"/>
        </w:rPr>
      </w:pPr>
      <w:hyperlink w:anchor="_Toc142984398" w:history="1">
        <w:r w:rsidR="0051615E" w:rsidRPr="005D6D58">
          <w:rPr>
            <w:rStyle w:val="Hyperlink"/>
          </w:rPr>
          <w:t>I.2.</w:t>
        </w:r>
        <w:r w:rsidR="0051615E">
          <w:rPr>
            <w:rFonts w:asciiTheme="minorHAnsi" w:eastAsiaTheme="minorEastAsia" w:hAnsiTheme="minorHAnsi"/>
            <w:kern w:val="2"/>
            <w:sz w:val="22"/>
            <w:lang w:val="en-US"/>
            <w14:ligatures w14:val="standardContextual"/>
          </w:rPr>
          <w:tab/>
        </w:r>
        <w:r w:rsidR="0051615E" w:rsidRPr="005D6D58">
          <w:rPr>
            <w:rStyle w:val="Hyperlink"/>
          </w:rPr>
          <w:t>Cài đặt phần mềm GlobalProtect cho Windowns</w:t>
        </w:r>
        <w:r w:rsidR="0051615E">
          <w:rPr>
            <w:webHidden/>
          </w:rPr>
          <w:tab/>
        </w:r>
        <w:r w:rsidR="0051615E">
          <w:rPr>
            <w:webHidden/>
          </w:rPr>
          <w:fldChar w:fldCharType="begin"/>
        </w:r>
        <w:r w:rsidR="0051615E">
          <w:rPr>
            <w:webHidden/>
          </w:rPr>
          <w:instrText xml:space="preserve"> PAGEREF _Toc142984398 \h </w:instrText>
        </w:r>
        <w:r w:rsidR="0051615E">
          <w:rPr>
            <w:webHidden/>
          </w:rPr>
        </w:r>
        <w:r w:rsidR="0051615E">
          <w:rPr>
            <w:webHidden/>
          </w:rPr>
          <w:fldChar w:fldCharType="separate"/>
        </w:r>
        <w:r w:rsidR="0051615E">
          <w:rPr>
            <w:webHidden/>
          </w:rPr>
          <w:t>4</w:t>
        </w:r>
        <w:r w:rsidR="0051615E">
          <w:rPr>
            <w:webHidden/>
          </w:rPr>
          <w:fldChar w:fldCharType="end"/>
        </w:r>
      </w:hyperlink>
    </w:p>
    <w:p w14:paraId="2C92A1DD" w14:textId="0D08ABA5" w:rsidR="0051615E" w:rsidRDefault="00000000">
      <w:pPr>
        <w:pStyle w:val="TOC2"/>
        <w:tabs>
          <w:tab w:val="left" w:pos="958"/>
          <w:tab w:val="right" w:leader="dot" w:pos="9019"/>
        </w:tabs>
        <w:rPr>
          <w:rFonts w:asciiTheme="minorHAnsi" w:eastAsiaTheme="minorEastAsia" w:hAnsiTheme="minorHAnsi"/>
          <w:kern w:val="2"/>
          <w:sz w:val="22"/>
          <w:lang w:val="en-US"/>
          <w14:ligatures w14:val="standardContextual"/>
        </w:rPr>
      </w:pPr>
      <w:hyperlink w:anchor="_Toc142984399" w:history="1">
        <w:r w:rsidR="0051615E" w:rsidRPr="005D6D58">
          <w:rPr>
            <w:rStyle w:val="Hyperlink"/>
          </w:rPr>
          <w:t>I.3.</w:t>
        </w:r>
        <w:r w:rsidR="0051615E">
          <w:rPr>
            <w:rFonts w:asciiTheme="minorHAnsi" w:eastAsiaTheme="minorEastAsia" w:hAnsiTheme="minorHAnsi"/>
            <w:kern w:val="2"/>
            <w:sz w:val="22"/>
            <w:lang w:val="en-US"/>
            <w14:ligatures w14:val="standardContextual"/>
          </w:rPr>
          <w:tab/>
        </w:r>
        <w:r w:rsidR="0051615E" w:rsidRPr="005D6D58">
          <w:rPr>
            <w:rStyle w:val="Hyperlink"/>
          </w:rPr>
          <w:t>Cài đặt phần mềm GlobalProtect cho Mac OS</w:t>
        </w:r>
        <w:r w:rsidR="0051615E">
          <w:rPr>
            <w:webHidden/>
          </w:rPr>
          <w:tab/>
        </w:r>
        <w:r w:rsidR="0051615E">
          <w:rPr>
            <w:webHidden/>
          </w:rPr>
          <w:fldChar w:fldCharType="begin"/>
        </w:r>
        <w:r w:rsidR="0051615E">
          <w:rPr>
            <w:webHidden/>
          </w:rPr>
          <w:instrText xml:space="preserve"> PAGEREF _Toc142984399 \h </w:instrText>
        </w:r>
        <w:r w:rsidR="0051615E">
          <w:rPr>
            <w:webHidden/>
          </w:rPr>
        </w:r>
        <w:r w:rsidR="0051615E">
          <w:rPr>
            <w:webHidden/>
          </w:rPr>
          <w:fldChar w:fldCharType="separate"/>
        </w:r>
        <w:r w:rsidR="0051615E">
          <w:rPr>
            <w:webHidden/>
          </w:rPr>
          <w:t>10</w:t>
        </w:r>
        <w:r w:rsidR="0051615E">
          <w:rPr>
            <w:webHidden/>
          </w:rPr>
          <w:fldChar w:fldCharType="end"/>
        </w:r>
      </w:hyperlink>
    </w:p>
    <w:p w14:paraId="2C271799" w14:textId="10587175" w:rsidR="00D94EE5" w:rsidRPr="00385CB4" w:rsidRDefault="00472B0B" w:rsidP="00D94EE5">
      <w:r w:rsidRPr="00385CB4">
        <w:rPr>
          <w:rFonts w:ascii="Times New Roman Bold" w:hAnsi="Times New Roman Bold"/>
          <w:caps/>
        </w:rPr>
        <w:fldChar w:fldCharType="end"/>
      </w:r>
    </w:p>
    <w:p w14:paraId="722FFFE4" w14:textId="5A38BC90" w:rsidR="00C73304" w:rsidRPr="003967E8" w:rsidRDefault="00C73304" w:rsidP="003967E8">
      <w:pPr>
        <w:pStyle w:val="Heading2"/>
        <w:numPr>
          <w:ilvl w:val="0"/>
          <w:numId w:val="0"/>
        </w:numPr>
        <w:ind w:left="720"/>
        <w:sectPr w:rsidR="00C73304" w:rsidRPr="003967E8" w:rsidSect="001B17AE">
          <w:headerReference w:type="default" r:id="rId14"/>
          <w:footerReference w:type="default" r:id="rId15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14:paraId="15059EE0" w14:textId="5F973D12" w:rsidR="007A4F5B" w:rsidRDefault="009C3782" w:rsidP="009E2E29">
      <w:pPr>
        <w:pStyle w:val="Heading1"/>
      </w:pPr>
      <w:bookmarkStart w:id="0" w:name="_Toc142984396"/>
      <w:r>
        <w:lastRenderedPageBreak/>
        <w:t xml:space="preserve">Hướng dẫn </w:t>
      </w:r>
      <w:r w:rsidR="00966F3D">
        <w:t>CÀI ĐẶT VÀ SỬ DỤNG</w:t>
      </w:r>
      <w:bookmarkEnd w:id="0"/>
    </w:p>
    <w:p w14:paraId="4050F704" w14:textId="71B004DB" w:rsidR="00C96FAE" w:rsidRPr="00C96FAE" w:rsidRDefault="00C96FAE" w:rsidP="00C96FAE">
      <w:pPr>
        <w:pStyle w:val="Heading2"/>
      </w:pPr>
      <w:bookmarkStart w:id="1" w:name="_Toc142984397"/>
      <w:r>
        <w:t>Hướng dẫn cài đặt OTP Privacy IDEA</w:t>
      </w:r>
      <w:bookmarkEnd w:id="1"/>
    </w:p>
    <w:p w14:paraId="5ABB02A8" w14:textId="47E134F2" w:rsidR="00C96FAE" w:rsidRDefault="00C96FAE" w:rsidP="00C96FAE">
      <w:pPr>
        <w:rPr>
          <w:rFonts w:cs="Times New Roman"/>
          <w:bCs/>
          <w:color w:val="000000" w:themeColor="text1"/>
          <w:szCs w:val="26"/>
        </w:rPr>
      </w:pPr>
      <w:r w:rsidRPr="002056E0">
        <w:rPr>
          <w:rFonts w:cs="Times New Roman"/>
          <w:b/>
          <w:bCs/>
          <w:color w:val="FB582C"/>
          <w:szCs w:val="26"/>
        </w:rPr>
        <w:t xml:space="preserve">Bước </w:t>
      </w:r>
      <w:r>
        <w:rPr>
          <w:rFonts w:cs="Times New Roman"/>
          <w:b/>
          <w:bCs/>
          <w:color w:val="FB582C"/>
          <w:szCs w:val="26"/>
        </w:rPr>
        <w:t>1</w:t>
      </w:r>
      <w:r w:rsidRPr="002056E0">
        <w:rPr>
          <w:rFonts w:cs="Times New Roman"/>
          <w:b/>
          <w:bCs/>
          <w:color w:val="FB582C"/>
          <w:szCs w:val="26"/>
        </w:rPr>
        <w:t xml:space="preserve"> |</w:t>
      </w:r>
      <w:r>
        <w:rPr>
          <w:rFonts w:cs="Times New Roman"/>
          <w:b/>
          <w:bCs/>
          <w:color w:val="FB582C"/>
          <w:szCs w:val="26"/>
        </w:rPr>
        <w:t xml:space="preserve"> </w:t>
      </w:r>
      <w:r w:rsidRPr="00C96FAE">
        <w:rPr>
          <w:rFonts w:cs="Times New Roman"/>
          <w:bCs/>
          <w:color w:val="000000" w:themeColor="text1"/>
          <w:szCs w:val="26"/>
        </w:rPr>
        <w:t>Trên điện thoại</w:t>
      </w:r>
      <w:r>
        <w:rPr>
          <w:rFonts w:cs="Times New Roman"/>
          <w:bCs/>
          <w:color w:val="000000" w:themeColor="text1"/>
          <w:szCs w:val="26"/>
        </w:rPr>
        <w:t xml:space="preserve"> sử dụng hệ điều hành </w:t>
      </w:r>
      <w:r w:rsidRPr="00C96FAE">
        <w:rPr>
          <w:rFonts w:cs="Times New Roman"/>
          <w:b/>
          <w:bCs/>
          <w:color w:val="000000" w:themeColor="text1"/>
          <w:szCs w:val="26"/>
        </w:rPr>
        <w:t>Android hoặc IOS</w:t>
      </w:r>
      <w:r>
        <w:rPr>
          <w:rFonts w:cs="Times New Roman"/>
          <w:bCs/>
          <w:color w:val="000000" w:themeColor="text1"/>
          <w:szCs w:val="26"/>
        </w:rPr>
        <w:t xml:space="preserve"> truy cập Google Play hoặc Apple App Store. </w:t>
      </w:r>
    </w:p>
    <w:p w14:paraId="25B8F398" w14:textId="435E5BC1" w:rsidR="00C96FAE" w:rsidRDefault="00C96FAE" w:rsidP="00C96FAE">
      <w:pPr>
        <w:rPr>
          <w:rFonts w:cs="Times New Roman"/>
          <w:bCs/>
          <w:color w:val="000000" w:themeColor="text1"/>
          <w:szCs w:val="26"/>
        </w:rPr>
      </w:pPr>
      <w:r>
        <w:rPr>
          <w:rFonts w:cs="Times New Roman"/>
          <w:b/>
          <w:bCs/>
          <w:color w:val="FB582C"/>
          <w:szCs w:val="26"/>
        </w:rPr>
        <w:t xml:space="preserve">Bước 2 | </w:t>
      </w:r>
      <w:r>
        <w:rPr>
          <w:rFonts w:cs="Times New Roman"/>
          <w:bCs/>
          <w:color w:val="000000" w:themeColor="text1"/>
          <w:szCs w:val="26"/>
        </w:rPr>
        <w:t xml:space="preserve">Thực hiện tải phần mềm </w:t>
      </w:r>
      <w:r w:rsidR="0051615E">
        <w:rPr>
          <w:rFonts w:cs="Times New Roman"/>
          <w:b/>
          <w:bCs/>
          <w:color w:val="000000" w:themeColor="text1"/>
          <w:szCs w:val="26"/>
        </w:rPr>
        <w:t>Google</w:t>
      </w:r>
      <w:r w:rsidRPr="00C96FAE">
        <w:rPr>
          <w:rFonts w:cs="Times New Roman"/>
          <w:b/>
          <w:bCs/>
          <w:color w:val="000000" w:themeColor="text1"/>
          <w:szCs w:val="26"/>
        </w:rPr>
        <w:t xml:space="preserve"> Authenticator</w:t>
      </w:r>
      <w:r>
        <w:rPr>
          <w:rFonts w:cs="Times New Roman"/>
          <w:b/>
          <w:bCs/>
          <w:color w:val="000000" w:themeColor="text1"/>
          <w:szCs w:val="26"/>
        </w:rPr>
        <w:t xml:space="preserve">. </w:t>
      </w:r>
      <w:r w:rsidRPr="00C96FAE">
        <w:rPr>
          <w:rFonts w:cs="Times New Roman"/>
          <w:bCs/>
          <w:color w:val="000000" w:themeColor="text1"/>
          <w:szCs w:val="26"/>
        </w:rPr>
        <w:t>Cụ thể</w:t>
      </w:r>
      <w:r>
        <w:rPr>
          <w:rFonts w:cs="Times New Roman"/>
          <w:bCs/>
          <w:color w:val="000000" w:themeColor="text1"/>
          <w:szCs w:val="26"/>
        </w:rPr>
        <w:t xml:space="preserve"> theo đường link sau:</w:t>
      </w:r>
    </w:p>
    <w:p w14:paraId="0451E04E" w14:textId="156EE550" w:rsidR="00C96FAE" w:rsidRDefault="00C96FAE" w:rsidP="00C96FAE">
      <w:pPr>
        <w:rPr>
          <w:rFonts w:cs="Times New Roman"/>
          <w:bCs/>
          <w:color w:val="000000" w:themeColor="text1"/>
          <w:szCs w:val="26"/>
        </w:rPr>
      </w:pPr>
      <w:r>
        <w:rPr>
          <w:rFonts w:cs="Times New Roman"/>
          <w:bCs/>
          <w:color w:val="000000" w:themeColor="text1"/>
          <w:szCs w:val="26"/>
        </w:rPr>
        <w:t xml:space="preserve">Google Play: </w:t>
      </w:r>
      <w:hyperlink r:id="rId16" w:history="1">
        <w:r w:rsidR="0051615E" w:rsidRPr="0051615E">
          <w:rPr>
            <w:rStyle w:val="Hyperlink"/>
            <w:rFonts w:cs="Times New Roman"/>
            <w:bCs/>
            <w:szCs w:val="26"/>
          </w:rPr>
          <w:t>https://play.google.com/store/apps/details?id=com.google.android.apps.authenticator2</w:t>
        </w:r>
      </w:hyperlink>
    </w:p>
    <w:p w14:paraId="1A24DE01" w14:textId="107E1641" w:rsidR="00C96FAE" w:rsidRDefault="00C96FAE" w:rsidP="00C96FAE">
      <w:pPr>
        <w:rPr>
          <w:rFonts w:cs="Times New Roman"/>
          <w:bCs/>
          <w:color w:val="000000" w:themeColor="text1"/>
          <w:szCs w:val="26"/>
        </w:rPr>
      </w:pPr>
      <w:r>
        <w:rPr>
          <w:rFonts w:cs="Times New Roman"/>
          <w:bCs/>
          <w:color w:val="000000" w:themeColor="text1"/>
          <w:szCs w:val="26"/>
        </w:rPr>
        <w:t>Apple App Store:</w:t>
      </w:r>
    </w:p>
    <w:p w14:paraId="512669C5" w14:textId="173D554E" w:rsidR="00235A94" w:rsidRDefault="00000000" w:rsidP="00C96FAE">
      <w:pPr>
        <w:rPr>
          <w:rFonts w:cs="Times New Roman"/>
          <w:bCs/>
          <w:color w:val="000000" w:themeColor="text1"/>
          <w:szCs w:val="26"/>
        </w:rPr>
      </w:pPr>
      <w:hyperlink r:id="rId17" w:history="1">
        <w:r w:rsidR="00235A94" w:rsidRPr="00235A94">
          <w:rPr>
            <w:rStyle w:val="Hyperlink"/>
            <w:rFonts w:cs="Times New Roman"/>
            <w:bCs/>
            <w:szCs w:val="26"/>
          </w:rPr>
          <w:t>https://apps.apple.com/vn/app/google-authenticator/id388497605?l=vi</w:t>
        </w:r>
      </w:hyperlink>
    </w:p>
    <w:p w14:paraId="054DD0DB" w14:textId="152E29EA" w:rsidR="00C96FAE" w:rsidRDefault="00C96FAE" w:rsidP="00C96FAE">
      <w:pPr>
        <w:rPr>
          <w:rFonts w:cs="Times New Roman"/>
          <w:bCs/>
          <w:color w:val="000000" w:themeColor="text1"/>
          <w:szCs w:val="26"/>
        </w:rPr>
      </w:pPr>
      <w:r>
        <w:rPr>
          <w:rFonts w:cs="Times New Roman"/>
          <w:b/>
          <w:bCs/>
          <w:color w:val="FB582C"/>
          <w:szCs w:val="26"/>
        </w:rPr>
        <w:t>Bước 3 |</w:t>
      </w:r>
      <w:r w:rsidR="00327B04">
        <w:rPr>
          <w:rFonts w:cs="Times New Roman"/>
          <w:b/>
          <w:bCs/>
          <w:color w:val="FB582C"/>
          <w:szCs w:val="26"/>
        </w:rPr>
        <w:t xml:space="preserve"> </w:t>
      </w:r>
      <w:r w:rsidR="00235A94">
        <w:rPr>
          <w:rFonts w:cs="Times New Roman"/>
          <w:bCs/>
          <w:color w:val="000000" w:themeColor="text1"/>
          <w:szCs w:val="26"/>
        </w:rPr>
        <w:t>Đăng nhập vào Google Autheticator, sử dụng tài khoản gmail để đăng nhập</w:t>
      </w:r>
    </w:p>
    <w:p w14:paraId="5255AA74" w14:textId="18848CEE" w:rsidR="00235A94" w:rsidRDefault="00235A94" w:rsidP="00C96FAE">
      <w:pPr>
        <w:rPr>
          <w:rFonts w:cs="Times New Roman"/>
          <w:bCs/>
          <w:color w:val="000000" w:themeColor="text1"/>
          <w:szCs w:val="26"/>
        </w:rPr>
      </w:pPr>
      <w:r>
        <w:drawing>
          <wp:inline distT="0" distB="0" distL="0" distR="0" wp14:anchorId="301F3C09" wp14:editId="493A60D9">
            <wp:extent cx="3475355" cy="4895850"/>
            <wp:effectExtent l="0" t="0" r="0" b="0"/>
            <wp:docPr id="155302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219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1118" cy="490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FB4E" w14:textId="77777777" w:rsidR="00235A94" w:rsidRDefault="00235A94" w:rsidP="00C96FAE">
      <w:pPr>
        <w:rPr>
          <w:rFonts w:cs="Times New Roman"/>
          <w:bCs/>
          <w:color w:val="000000" w:themeColor="text1"/>
          <w:szCs w:val="26"/>
        </w:rPr>
      </w:pPr>
    </w:p>
    <w:p w14:paraId="6472298B" w14:textId="5CB00331" w:rsidR="00235A94" w:rsidRDefault="00235A94" w:rsidP="00C96FAE">
      <w:pPr>
        <w:rPr>
          <w:rFonts w:cs="Times New Roman"/>
          <w:bCs/>
          <w:color w:val="000000" w:themeColor="text1"/>
          <w:szCs w:val="26"/>
        </w:rPr>
      </w:pPr>
      <w:r>
        <w:drawing>
          <wp:inline distT="0" distB="0" distL="0" distR="0" wp14:anchorId="677762F0" wp14:editId="1057B720">
            <wp:extent cx="3465830" cy="6124575"/>
            <wp:effectExtent l="0" t="0" r="1270" b="9525"/>
            <wp:docPr id="129202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29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1684" cy="61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8A28" w14:textId="326850DB" w:rsidR="00327B04" w:rsidRDefault="00327B04" w:rsidP="00327B04">
      <w:pPr>
        <w:rPr>
          <w:rFonts w:cs="Times New Roman"/>
          <w:color w:val="000000" w:themeColor="text1"/>
          <w:szCs w:val="26"/>
        </w:rPr>
      </w:pPr>
      <w:r>
        <w:rPr>
          <w:rFonts w:cs="Times New Roman"/>
          <w:b/>
          <w:bCs/>
          <w:color w:val="FB582C"/>
          <w:szCs w:val="26"/>
        </w:rPr>
        <w:t xml:space="preserve">Bước 4 | </w:t>
      </w:r>
      <w:r w:rsidRPr="00327B04">
        <w:rPr>
          <w:rFonts w:cs="Times New Roman"/>
          <w:bCs/>
          <w:color w:val="000000" w:themeColor="text1"/>
          <w:szCs w:val="26"/>
        </w:rPr>
        <w:t>Người dùng</w:t>
      </w:r>
      <w:r>
        <w:rPr>
          <w:rFonts w:cs="Times New Roman"/>
          <w:bCs/>
          <w:color w:val="000000" w:themeColor="text1"/>
          <w:szCs w:val="26"/>
        </w:rPr>
        <w:t xml:space="preserve"> truy cập </w:t>
      </w:r>
      <w:r w:rsidR="0051615E">
        <w:rPr>
          <w:rFonts w:cs="Times New Roman"/>
          <w:b/>
          <w:bCs/>
          <w:color w:val="000000" w:themeColor="text1"/>
          <w:szCs w:val="26"/>
        </w:rPr>
        <w:t>Google</w:t>
      </w:r>
      <w:r w:rsidR="0051615E" w:rsidRPr="00C96FAE">
        <w:rPr>
          <w:rFonts w:cs="Times New Roman"/>
          <w:b/>
          <w:bCs/>
          <w:color w:val="000000" w:themeColor="text1"/>
          <w:szCs w:val="26"/>
        </w:rPr>
        <w:t xml:space="preserve"> </w:t>
      </w:r>
      <w:r w:rsidRPr="00C96FAE">
        <w:rPr>
          <w:rFonts w:cs="Times New Roman"/>
          <w:b/>
          <w:bCs/>
          <w:color w:val="000000" w:themeColor="text1"/>
          <w:szCs w:val="26"/>
        </w:rPr>
        <w:t>Authenticator</w:t>
      </w:r>
      <w:r>
        <w:rPr>
          <w:rFonts w:cs="Times New Roman"/>
          <w:b/>
          <w:bCs/>
          <w:color w:val="000000" w:themeColor="text1"/>
          <w:szCs w:val="26"/>
        </w:rPr>
        <w:t xml:space="preserve">. </w:t>
      </w:r>
      <w:r>
        <w:rPr>
          <w:rFonts w:cs="Times New Roman"/>
          <w:bCs/>
          <w:color w:val="000000" w:themeColor="text1"/>
          <w:szCs w:val="26"/>
        </w:rPr>
        <w:t xml:space="preserve">Sau đó thực hiện nhấn </w:t>
      </w:r>
      <w:r w:rsidRPr="00327B04">
        <w:rPr>
          <w:rFonts w:cs="Times New Roman"/>
          <w:b/>
          <w:bCs/>
          <w:color w:val="000000" w:themeColor="text1"/>
          <w:szCs w:val="26"/>
        </w:rPr>
        <w:t>+</w:t>
      </w:r>
      <w:r w:rsidR="0051615E">
        <w:rPr>
          <w:rFonts w:cs="Times New Roman"/>
          <w:b/>
          <w:bCs/>
          <w:color w:val="000000" w:themeColor="text1"/>
          <w:szCs w:val="26"/>
        </w:rPr>
        <w:t xml:space="preserve"> </w:t>
      </w:r>
      <w:r w:rsidR="0051615E" w:rsidRPr="0051615E">
        <w:rPr>
          <w:rFonts w:cs="Times New Roman"/>
          <w:color w:val="000000" w:themeColor="text1"/>
          <w:szCs w:val="26"/>
        </w:rPr>
        <w:t>và thực hiện quét mã QR</w:t>
      </w:r>
      <w:r w:rsidR="00235A94">
        <w:rPr>
          <w:rFonts w:cs="Times New Roman"/>
          <w:color w:val="000000" w:themeColor="text1"/>
          <w:szCs w:val="26"/>
        </w:rPr>
        <w:t xml:space="preserve"> (</w:t>
      </w:r>
      <w:r w:rsidR="00235A94" w:rsidRPr="00235A94">
        <w:rPr>
          <w:rFonts w:cs="Times New Roman"/>
          <w:i/>
          <w:iCs/>
          <w:color w:val="000000" w:themeColor="text1"/>
          <w:szCs w:val="26"/>
        </w:rPr>
        <w:t>Mã QR IT sẽ cung cấp tương ứng cho người dùng</w:t>
      </w:r>
      <w:r w:rsidR="00235A94">
        <w:rPr>
          <w:rFonts w:cs="Times New Roman"/>
          <w:color w:val="000000" w:themeColor="text1"/>
          <w:szCs w:val="26"/>
        </w:rPr>
        <w:t>)</w:t>
      </w:r>
    </w:p>
    <w:p w14:paraId="0665D16D" w14:textId="77777777" w:rsidR="00235A94" w:rsidRDefault="00235A94" w:rsidP="00327B04">
      <w:pPr>
        <w:rPr>
          <w:rFonts w:cs="Times New Roman"/>
          <w:color w:val="000000" w:themeColor="text1"/>
          <w:szCs w:val="26"/>
        </w:rPr>
      </w:pPr>
    </w:p>
    <w:p w14:paraId="799D443D" w14:textId="5D5E482F" w:rsidR="0051615E" w:rsidRPr="0051615E" w:rsidRDefault="0051615E" w:rsidP="00327B04">
      <w:pPr>
        <w:rPr>
          <w:rFonts w:cs="Times New Roman"/>
          <w:color w:val="000000" w:themeColor="text1"/>
          <w:szCs w:val="26"/>
        </w:rPr>
      </w:pPr>
      <w:r>
        <w:lastRenderedPageBreak/>
        <w:drawing>
          <wp:inline distT="0" distB="0" distL="0" distR="0" wp14:anchorId="05040C8B" wp14:editId="28C60EBA">
            <wp:extent cx="3304540" cy="3590925"/>
            <wp:effectExtent l="0" t="0" r="0" b="9525"/>
            <wp:docPr id="174904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490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3853" cy="36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B673" w14:textId="07460C60" w:rsidR="00327B04" w:rsidRDefault="0051615E" w:rsidP="00327B04">
      <w:pPr>
        <w:rPr>
          <w:color w:val="000000" w:themeColor="text1"/>
          <w:lang w:val="en-US"/>
        </w:rPr>
      </w:pPr>
      <w:r>
        <w:drawing>
          <wp:inline distT="0" distB="0" distL="0" distR="0" wp14:anchorId="6E5C4B62" wp14:editId="501BB60A">
            <wp:extent cx="3304540" cy="4094480"/>
            <wp:effectExtent l="0" t="0" r="0" b="1270"/>
            <wp:docPr id="91114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464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9199" cy="411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B04">
        <w:rPr>
          <w:color w:val="000000" w:themeColor="text1"/>
          <w:lang w:val="en-US"/>
        </w:rPr>
        <w:t xml:space="preserve"> </w:t>
      </w:r>
    </w:p>
    <w:p w14:paraId="00521282" w14:textId="52236B2F" w:rsidR="00327B04" w:rsidRDefault="00327B04" w:rsidP="00327B04">
      <w:pPr>
        <w:jc w:val="center"/>
        <w:rPr>
          <w:color w:val="000000" w:themeColor="text1"/>
          <w:lang w:val="en-US"/>
        </w:rPr>
      </w:pPr>
    </w:p>
    <w:p w14:paraId="72C33EDC" w14:textId="544395F0" w:rsidR="00327B04" w:rsidRDefault="00327B04" w:rsidP="00327B04">
      <w:pPr>
        <w:rPr>
          <w:color w:val="000000" w:themeColor="text1"/>
          <w:lang w:val="en-US"/>
        </w:rPr>
      </w:pPr>
      <w:r>
        <w:rPr>
          <w:rFonts w:cs="Times New Roman"/>
          <w:b/>
          <w:bCs/>
          <w:color w:val="FB582C"/>
          <w:szCs w:val="26"/>
        </w:rPr>
        <w:lastRenderedPageBreak/>
        <w:t xml:space="preserve">Bước 6 | </w:t>
      </w:r>
      <w:r>
        <w:rPr>
          <w:rFonts w:cs="Times New Roman"/>
          <w:bCs/>
          <w:color w:val="000000" w:themeColor="text1"/>
          <w:szCs w:val="26"/>
        </w:rPr>
        <w:t>Sau khi hoàn thành sẽ có mã OTP để truy cập VPN.</w:t>
      </w:r>
    </w:p>
    <w:p w14:paraId="5C9699B9" w14:textId="7BC9EEAE" w:rsidR="00327B04" w:rsidRPr="00327B04" w:rsidRDefault="00235A94" w:rsidP="00327B04">
      <w:pPr>
        <w:jc w:val="center"/>
        <w:rPr>
          <w:color w:val="000000" w:themeColor="text1"/>
          <w:lang w:val="en-US"/>
        </w:rPr>
      </w:pPr>
      <w:r>
        <w:drawing>
          <wp:inline distT="0" distB="0" distL="0" distR="0" wp14:anchorId="0CD671AA" wp14:editId="19D34254">
            <wp:extent cx="3457143" cy="6171429"/>
            <wp:effectExtent l="0" t="0" r="0" b="1270"/>
            <wp:docPr id="49018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899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6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9D8E" w14:textId="5BC3020B" w:rsidR="009B586D" w:rsidRDefault="009B586D" w:rsidP="009B586D">
      <w:pPr>
        <w:pStyle w:val="Heading2"/>
      </w:pPr>
      <w:bookmarkStart w:id="2" w:name="_Toc142984398"/>
      <w:r>
        <w:t xml:space="preserve">Cài đặt phần mềm GlobalProtect </w:t>
      </w:r>
      <w:r w:rsidR="004C5D71">
        <w:t>cho Windows</w:t>
      </w:r>
      <w:bookmarkEnd w:id="2"/>
    </w:p>
    <w:p w14:paraId="205F510B" w14:textId="7CAB2D77" w:rsidR="00C96FAE" w:rsidRDefault="007005EF" w:rsidP="00C05C89">
      <w:pPr>
        <w:spacing w:line="360" w:lineRule="auto"/>
        <w:jc w:val="both"/>
        <w:rPr>
          <w:rFonts w:cs="Times New Roman"/>
          <w:b/>
          <w:bCs/>
          <w:szCs w:val="26"/>
        </w:rPr>
      </w:pPr>
      <w:r w:rsidRPr="002056E0">
        <w:rPr>
          <w:rFonts w:cs="Times New Roman"/>
          <w:b/>
          <w:bCs/>
          <w:color w:val="FB582C"/>
          <w:szCs w:val="26"/>
        </w:rPr>
        <w:t xml:space="preserve">Bước </w:t>
      </w:r>
      <w:r>
        <w:rPr>
          <w:rFonts w:cs="Times New Roman"/>
          <w:b/>
          <w:bCs/>
          <w:color w:val="FB582C"/>
          <w:szCs w:val="26"/>
        </w:rPr>
        <w:t>1</w:t>
      </w:r>
      <w:r w:rsidRPr="002056E0">
        <w:rPr>
          <w:rFonts w:cs="Times New Roman"/>
          <w:b/>
          <w:bCs/>
          <w:color w:val="FB582C"/>
          <w:szCs w:val="26"/>
        </w:rPr>
        <w:t xml:space="preserve"> | </w:t>
      </w:r>
      <w:r w:rsidRPr="004A087A">
        <w:rPr>
          <w:rFonts w:cs="Times New Roman"/>
          <w:szCs w:val="26"/>
        </w:rPr>
        <w:t xml:space="preserve">Vào trình duyệt web, </w:t>
      </w:r>
      <w:r w:rsidR="00BA5BD8">
        <w:rPr>
          <w:rFonts w:cs="Times New Roman"/>
          <w:szCs w:val="26"/>
        </w:rPr>
        <w:t>truy cập đến</w:t>
      </w:r>
      <w:r w:rsidR="00C96FAE">
        <w:rPr>
          <w:rFonts w:cs="Times New Roman"/>
          <w:szCs w:val="26"/>
        </w:rPr>
        <w:t xml:space="preserve"> đường link:</w:t>
      </w:r>
      <w:r w:rsidR="00BA5BD8">
        <w:rPr>
          <w:rFonts w:cs="Times New Roman"/>
          <w:szCs w:val="26"/>
        </w:rPr>
        <w:t xml:space="preserve"> </w:t>
      </w:r>
      <w:r w:rsidR="007D415A" w:rsidRPr="007D415A">
        <w:rPr>
          <w:rFonts w:cs="Times New Roman"/>
          <w:b/>
          <w:bCs/>
          <w:szCs w:val="26"/>
          <w:u w:val="single"/>
        </w:rPr>
        <w:t>https://</w:t>
      </w:r>
      <w:r w:rsidR="00C96FAE" w:rsidRPr="007D415A">
        <w:rPr>
          <w:rFonts w:cs="Times New Roman"/>
          <w:b/>
          <w:bCs/>
          <w:szCs w:val="26"/>
          <w:u w:val="single"/>
        </w:rPr>
        <w:t>vpn.tnginter.com</w:t>
      </w:r>
      <w:r w:rsidR="00C96FAE" w:rsidRPr="007D415A">
        <w:rPr>
          <w:rFonts w:cs="Times New Roman"/>
          <w:b/>
          <w:szCs w:val="26"/>
          <w:u w:val="single"/>
        </w:rPr>
        <w:t xml:space="preserve"> </w:t>
      </w:r>
    </w:p>
    <w:p w14:paraId="1E3EA280" w14:textId="390353FE" w:rsidR="00C05C89" w:rsidRDefault="00C05C89" w:rsidP="00C05C89">
      <w:pPr>
        <w:spacing w:line="360" w:lineRule="auto"/>
        <w:jc w:val="both"/>
        <w:rPr>
          <w:rFonts w:cs="Times New Roman"/>
          <w:szCs w:val="26"/>
        </w:rPr>
      </w:pPr>
      <w:r>
        <w:lastRenderedPageBreak/>
        <w:drawing>
          <wp:inline distT="0" distB="0" distL="0" distR="0" wp14:anchorId="4FBA1635" wp14:editId="3F1F64D1">
            <wp:extent cx="5733415" cy="3045460"/>
            <wp:effectExtent l="0" t="0" r="635" b="2540"/>
            <wp:docPr id="87726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687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4EA5" w14:textId="49232FD9" w:rsidR="00C05C89" w:rsidRDefault="00C05C89" w:rsidP="00C05C89">
      <w:pPr>
        <w:spacing w:line="360" w:lineRule="auto"/>
        <w:jc w:val="both"/>
        <w:rPr>
          <w:rFonts w:cs="Times New Roman"/>
          <w:szCs w:val="26"/>
        </w:rPr>
      </w:pPr>
      <w:r>
        <w:drawing>
          <wp:inline distT="0" distB="0" distL="0" distR="0" wp14:anchorId="65EF6634" wp14:editId="68854941">
            <wp:extent cx="5590540" cy="3056255"/>
            <wp:effectExtent l="0" t="0" r="0" b="0"/>
            <wp:docPr id="64383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373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DB37" w14:textId="794EBD6E" w:rsidR="00C05C89" w:rsidRPr="005B789E" w:rsidRDefault="00C05C89" w:rsidP="00C05C89">
      <w:pPr>
        <w:spacing w:line="360" w:lineRule="auto"/>
        <w:jc w:val="both"/>
        <w:rPr>
          <w:rFonts w:cs="Times New Roman"/>
          <w:szCs w:val="26"/>
        </w:rPr>
      </w:pPr>
      <w:r>
        <w:lastRenderedPageBreak/>
        <w:drawing>
          <wp:inline distT="0" distB="0" distL="0" distR="0" wp14:anchorId="5CC62D2E" wp14:editId="43670B2F">
            <wp:extent cx="5733415" cy="3018155"/>
            <wp:effectExtent l="0" t="0" r="635" b="0"/>
            <wp:docPr id="95869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982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55BD" w14:textId="2F993ED2" w:rsidR="006E3AD1" w:rsidRDefault="005B789E" w:rsidP="005B789E">
      <w:pPr>
        <w:pStyle w:val="ListParagraph"/>
        <w:numPr>
          <w:ilvl w:val="0"/>
          <w:numId w:val="82"/>
        </w:numPr>
        <w:spacing w:before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Đối với cán bộ TNG: Sử dụng email cá nhân để đăng nhập</w:t>
      </w:r>
      <w:r w:rsidR="006E3AD1">
        <w:rPr>
          <w:rFonts w:cs="Times New Roman"/>
          <w:szCs w:val="26"/>
        </w:rPr>
        <w:t xml:space="preserve">, mật khẩu sẽ là </w:t>
      </w:r>
      <w:r w:rsidR="006E3AD1" w:rsidRPr="00DC4A44">
        <w:rPr>
          <w:rFonts w:cs="Times New Roman"/>
          <w:b/>
          <w:bCs/>
          <w:szCs w:val="26"/>
        </w:rPr>
        <w:t>mật khẩu mail + mã OTP</w:t>
      </w:r>
      <w:r w:rsidR="006E3AD1">
        <w:rPr>
          <w:rFonts w:cs="Times New Roman"/>
          <w:szCs w:val="26"/>
        </w:rPr>
        <w:t xml:space="preserve">. </w:t>
      </w:r>
      <w:r>
        <w:rPr>
          <w:rFonts w:cs="Times New Roman"/>
          <w:szCs w:val="26"/>
        </w:rPr>
        <w:t>V</w:t>
      </w:r>
      <w:r w:rsidR="006E3AD1">
        <w:rPr>
          <w:rFonts w:cs="Times New Roman"/>
          <w:szCs w:val="26"/>
        </w:rPr>
        <w:t>í dụ</w:t>
      </w:r>
      <w:r>
        <w:rPr>
          <w:rFonts w:cs="Times New Roman"/>
          <w:szCs w:val="26"/>
        </w:rPr>
        <w:t>:</w:t>
      </w:r>
    </w:p>
    <w:p w14:paraId="62E09F64" w14:textId="45F25223" w:rsidR="006E3AD1" w:rsidRPr="006E3AD1" w:rsidRDefault="006E3AD1" w:rsidP="006E3AD1">
      <w:pPr>
        <w:pStyle w:val="ListParagraph"/>
        <w:numPr>
          <w:ilvl w:val="1"/>
          <w:numId w:val="82"/>
        </w:numPr>
        <w:spacing w:before="0" w:line="360" w:lineRule="auto"/>
        <w:rPr>
          <w:rStyle w:val="Hyperlink"/>
          <w:rFonts w:cs="Times New Roman"/>
          <w:color w:val="auto"/>
          <w:szCs w:val="26"/>
          <w:u w:val="none"/>
        </w:rPr>
      </w:pPr>
      <w:r>
        <w:rPr>
          <w:rFonts w:cs="Times New Roman"/>
          <w:szCs w:val="26"/>
        </w:rPr>
        <w:t>Tài khoản:</w:t>
      </w:r>
      <w:r w:rsidR="005B789E">
        <w:rPr>
          <w:rFonts w:cs="Times New Roman"/>
          <w:szCs w:val="26"/>
        </w:rPr>
        <w:t xml:space="preserve"> </w:t>
      </w:r>
      <w:hyperlink r:id="rId26" w:history="1">
        <w:r w:rsidR="005B789E" w:rsidRPr="003B6740">
          <w:rPr>
            <w:rStyle w:val="Hyperlink"/>
            <w:rFonts w:cs="Times New Roman"/>
            <w:szCs w:val="26"/>
          </w:rPr>
          <w:t>it@tnteco.vn</w:t>
        </w:r>
      </w:hyperlink>
      <w:r w:rsidR="00C05C89">
        <w:rPr>
          <w:rStyle w:val="Hyperlink"/>
          <w:rFonts w:cs="Times New Roman"/>
          <w:szCs w:val="26"/>
        </w:rPr>
        <w:t xml:space="preserve">, </w:t>
      </w:r>
    </w:p>
    <w:p w14:paraId="7C1288B4" w14:textId="78D0CE4F" w:rsidR="005B789E" w:rsidRPr="006E3AD1" w:rsidRDefault="006E3AD1" w:rsidP="006E3AD1">
      <w:pPr>
        <w:pStyle w:val="ListParagraph"/>
        <w:numPr>
          <w:ilvl w:val="1"/>
          <w:numId w:val="82"/>
        </w:numPr>
        <w:spacing w:before="0" w:line="360" w:lineRule="auto"/>
        <w:rPr>
          <w:rStyle w:val="Hyperlink"/>
          <w:rFonts w:cs="Times New Roman"/>
          <w:color w:val="auto"/>
          <w:szCs w:val="26"/>
          <w:u w:val="none"/>
        </w:rPr>
      </w:pPr>
      <w:r w:rsidRPr="006E3AD1">
        <w:rPr>
          <w:rStyle w:val="Hyperlink"/>
          <w:rFonts w:cs="Times New Roman"/>
          <w:color w:val="auto"/>
          <w:szCs w:val="26"/>
          <w:u w:val="none"/>
        </w:rPr>
        <w:t xml:space="preserve">Mật khẩu: </w:t>
      </w:r>
      <w:r w:rsidRPr="006E3AD1">
        <w:rPr>
          <w:rStyle w:val="Hyperlink"/>
          <w:rFonts w:cs="Times New Roman"/>
          <w:szCs w:val="26"/>
          <w:u w:val="none"/>
        </w:rPr>
        <w:t>tng@2023123456</w:t>
      </w:r>
    </w:p>
    <w:p w14:paraId="5779FD41" w14:textId="46F16DFC" w:rsidR="006E3AD1" w:rsidRPr="006E3AD1" w:rsidRDefault="006E3AD1" w:rsidP="006E3AD1">
      <w:pPr>
        <w:spacing w:before="0" w:line="360" w:lineRule="auto"/>
        <w:ind w:left="1080"/>
        <w:rPr>
          <w:rFonts w:cs="Times New Roman"/>
          <w:i/>
          <w:iCs/>
          <w:szCs w:val="26"/>
        </w:rPr>
      </w:pPr>
      <w:r w:rsidRPr="006E3AD1">
        <w:rPr>
          <w:rFonts w:cs="Times New Roman"/>
          <w:i/>
          <w:iCs/>
          <w:szCs w:val="26"/>
        </w:rPr>
        <w:t xml:space="preserve">Trong đó: </w:t>
      </w:r>
      <w:r w:rsidRPr="00771194">
        <w:rPr>
          <w:rFonts w:cs="Times New Roman"/>
          <w:b/>
          <w:bCs/>
          <w:i/>
          <w:iCs/>
          <w:szCs w:val="26"/>
        </w:rPr>
        <w:t>tng@2023</w:t>
      </w:r>
      <w:r w:rsidRPr="006E3AD1">
        <w:rPr>
          <w:rFonts w:cs="Times New Roman"/>
          <w:i/>
          <w:iCs/>
          <w:szCs w:val="26"/>
        </w:rPr>
        <w:t xml:space="preserve"> là mật khẩu của mail </w:t>
      </w:r>
      <w:hyperlink r:id="rId27" w:history="1">
        <w:r w:rsidRPr="006E3AD1">
          <w:rPr>
            <w:rStyle w:val="Hyperlink"/>
            <w:rFonts w:cs="Times New Roman"/>
            <w:i/>
            <w:iCs/>
            <w:szCs w:val="26"/>
          </w:rPr>
          <w:t>it@tnteco.vn</w:t>
        </w:r>
      </w:hyperlink>
      <w:r w:rsidRPr="006E3AD1">
        <w:rPr>
          <w:rFonts w:cs="Times New Roman"/>
          <w:i/>
          <w:iCs/>
          <w:szCs w:val="26"/>
        </w:rPr>
        <w:t xml:space="preserve">, </w:t>
      </w:r>
      <w:r w:rsidRPr="00771194">
        <w:rPr>
          <w:rFonts w:cs="Times New Roman"/>
          <w:b/>
          <w:bCs/>
          <w:i/>
          <w:iCs/>
          <w:szCs w:val="26"/>
        </w:rPr>
        <w:t>123456</w:t>
      </w:r>
      <w:r w:rsidRPr="006E3AD1">
        <w:rPr>
          <w:rFonts w:cs="Times New Roman"/>
          <w:i/>
          <w:iCs/>
          <w:szCs w:val="26"/>
        </w:rPr>
        <w:t xml:space="preserve"> là mã OTP lấy từ phần mềm Google Authenticator.</w:t>
      </w:r>
    </w:p>
    <w:p w14:paraId="03E78230" w14:textId="554121AD" w:rsidR="007005EF" w:rsidRPr="009376CD" w:rsidRDefault="005B789E" w:rsidP="00C96FAE">
      <w:pPr>
        <w:pStyle w:val="ListParagraph"/>
        <w:numPr>
          <w:ilvl w:val="0"/>
          <w:numId w:val="82"/>
        </w:numPr>
        <w:spacing w:before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Đối với đối tác có nhu cầu vpn vào hệ thống: Liên hệ bộ ph</w:t>
      </w:r>
      <w:r w:rsidR="00DC4A44"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 xml:space="preserve">n IT để được cấp </w:t>
      </w:r>
      <w:r w:rsidR="009C06C0">
        <w:rPr>
          <w:rFonts w:cs="Times New Roman"/>
          <w:szCs w:val="26"/>
        </w:rPr>
        <w:t>account</w:t>
      </w:r>
      <w:r>
        <w:rPr>
          <w:rFonts w:cs="Times New Roman"/>
          <w:szCs w:val="26"/>
        </w:rPr>
        <w:t>.</w:t>
      </w:r>
      <w:r w:rsidR="007005EF">
        <w:t xml:space="preserve">   </w:t>
      </w:r>
    </w:p>
    <w:p w14:paraId="637A0B48" w14:textId="77777777" w:rsidR="007005EF" w:rsidRDefault="007005EF" w:rsidP="007005EF">
      <w:pPr>
        <w:spacing w:line="360" w:lineRule="auto"/>
        <w:rPr>
          <w:rFonts w:cs="Times New Roman"/>
          <w:szCs w:val="26"/>
        </w:rPr>
      </w:pPr>
      <w:r>
        <w:rPr>
          <w:rFonts w:cs="Times New Roman"/>
          <w:b/>
          <w:bCs/>
          <w:color w:val="FB582C"/>
          <w:szCs w:val="26"/>
        </w:rPr>
        <w:t xml:space="preserve">Bước 2 | </w:t>
      </w:r>
      <w:r w:rsidRPr="004A087A">
        <w:rPr>
          <w:rFonts w:cs="Times New Roman"/>
          <w:szCs w:val="26"/>
        </w:rPr>
        <w:t xml:space="preserve">Sau khi xác thực </w:t>
      </w:r>
      <w:r w:rsidRPr="00470D24">
        <w:rPr>
          <w:rFonts w:cs="Times New Roman"/>
          <w:b/>
          <w:bCs/>
          <w:szCs w:val="26"/>
        </w:rPr>
        <w:t>OK</w:t>
      </w:r>
      <w:r w:rsidRPr="004A087A">
        <w:rPr>
          <w:rFonts w:cs="Times New Roman"/>
          <w:szCs w:val="26"/>
        </w:rPr>
        <w:t xml:space="preserve"> thì Client sẽ được đưa đến trang để download phần mềm </w:t>
      </w:r>
      <w:r w:rsidRPr="00470D24">
        <w:rPr>
          <w:rFonts w:cs="Times New Roman"/>
          <w:b/>
          <w:bCs/>
          <w:szCs w:val="26"/>
        </w:rPr>
        <w:t>GlobalProtect Agent</w:t>
      </w:r>
    </w:p>
    <w:p w14:paraId="5C0FAA90" w14:textId="77777777" w:rsidR="007005EF" w:rsidRDefault="007005EF" w:rsidP="00262675">
      <w:pPr>
        <w:pStyle w:val="ListParagraph"/>
        <w:numPr>
          <w:ilvl w:val="0"/>
          <w:numId w:val="81"/>
        </w:numPr>
        <w:spacing w:before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Kiểm tra </w:t>
      </w:r>
      <w:r w:rsidRPr="00470D24">
        <w:rPr>
          <w:rFonts w:cs="Times New Roman"/>
          <w:b/>
          <w:bCs/>
          <w:szCs w:val="26"/>
        </w:rPr>
        <w:t>OS</w:t>
      </w:r>
      <w:r>
        <w:rPr>
          <w:rFonts w:cs="Times New Roman"/>
          <w:szCs w:val="26"/>
        </w:rPr>
        <w:t xml:space="preserve"> và </w:t>
      </w:r>
      <w:r w:rsidRPr="00470D24">
        <w:rPr>
          <w:rFonts w:cs="Times New Roman"/>
          <w:b/>
          <w:bCs/>
          <w:szCs w:val="26"/>
        </w:rPr>
        <w:t>System type</w:t>
      </w:r>
      <w:r>
        <w:rPr>
          <w:rFonts w:cs="Times New Roman"/>
          <w:szCs w:val="26"/>
        </w:rPr>
        <w:t xml:space="preserve"> trên thiết bị để chọn loại phần mềm phù hợp</w:t>
      </w:r>
    </w:p>
    <w:p w14:paraId="600F353F" w14:textId="77777777" w:rsidR="007005EF" w:rsidRPr="004A087A" w:rsidRDefault="007005EF" w:rsidP="00262675">
      <w:pPr>
        <w:pStyle w:val="ListParagraph"/>
        <w:numPr>
          <w:ilvl w:val="0"/>
          <w:numId w:val="81"/>
        </w:numPr>
        <w:spacing w:before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Bấm vào </w:t>
      </w:r>
      <w:r w:rsidRPr="00470D24">
        <w:rPr>
          <w:rFonts w:cs="Times New Roman"/>
          <w:b/>
          <w:bCs/>
          <w:szCs w:val="26"/>
        </w:rPr>
        <w:t>Download GlobalProtect Agent</w:t>
      </w:r>
      <w:r>
        <w:rPr>
          <w:rFonts w:cs="Times New Roman"/>
          <w:szCs w:val="26"/>
        </w:rPr>
        <w:t xml:space="preserve"> để tải về thiết bị</w:t>
      </w:r>
    </w:p>
    <w:p w14:paraId="427A910C" w14:textId="77777777" w:rsidR="007005EF" w:rsidRPr="004A087A" w:rsidRDefault="007005EF" w:rsidP="007005EF">
      <w:pPr>
        <w:spacing w:line="360" w:lineRule="auto"/>
        <w:rPr>
          <w:rFonts w:cs="Times New Roman"/>
          <w:szCs w:val="26"/>
        </w:rPr>
      </w:pPr>
      <w:r>
        <w:lastRenderedPageBreak/>
        <w:t xml:space="preserve">                           </w:t>
      </w:r>
      <w:r>
        <w:rPr>
          <w:lang w:val="en-US"/>
        </w:rPr>
        <w:drawing>
          <wp:inline distT="0" distB="0" distL="0" distR="0" wp14:anchorId="675B8037" wp14:editId="3C52A3CF">
            <wp:extent cx="2475372" cy="2696180"/>
            <wp:effectExtent l="0" t="0" r="0" b="0"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7111" cy="270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470F" w14:textId="57C90F71" w:rsidR="007005EF" w:rsidRDefault="007005EF" w:rsidP="007005EF">
      <w:pPr>
        <w:spacing w:line="360" w:lineRule="auto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color w:val="FB582C"/>
          <w:szCs w:val="26"/>
        </w:rPr>
        <w:t xml:space="preserve">Bước 3 | </w:t>
      </w:r>
      <w:r w:rsidRPr="004A087A">
        <w:rPr>
          <w:rFonts w:cs="Times New Roman"/>
          <w:szCs w:val="26"/>
        </w:rPr>
        <w:t xml:space="preserve">Sau khi download xong, tiến hành cài đặt phần mềm </w:t>
      </w:r>
      <w:r w:rsidRPr="00470D24">
        <w:rPr>
          <w:rFonts w:cs="Times New Roman"/>
          <w:b/>
          <w:bCs/>
          <w:szCs w:val="26"/>
        </w:rPr>
        <w:t>GlobalProtect64.msi</w:t>
      </w:r>
    </w:p>
    <w:p w14:paraId="57624960" w14:textId="2465681E" w:rsidR="004C5D71" w:rsidRPr="004A087A" w:rsidRDefault="004C5D71" w:rsidP="007005EF">
      <w:pPr>
        <w:spacing w:line="360" w:lineRule="auto"/>
        <w:rPr>
          <w:rFonts w:cs="Times New Roman"/>
          <w:szCs w:val="26"/>
        </w:rPr>
      </w:pPr>
      <w:r w:rsidRPr="004C5D71">
        <w:rPr>
          <w:rFonts w:cs="Times New Roman"/>
          <w:szCs w:val="26"/>
        </w:rPr>
        <w:drawing>
          <wp:inline distT="0" distB="0" distL="0" distR="0" wp14:anchorId="6158005E" wp14:editId="0D27A499">
            <wp:extent cx="5733415" cy="318135"/>
            <wp:effectExtent l="0" t="0" r="63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F226" w14:textId="448BDE3B" w:rsidR="007005EF" w:rsidRDefault="007005EF" w:rsidP="007005EF">
      <w:pPr>
        <w:spacing w:line="360" w:lineRule="auto"/>
        <w:rPr>
          <w:rFonts w:cs="Times New Roman"/>
          <w:bCs/>
          <w:szCs w:val="26"/>
        </w:rPr>
      </w:pPr>
      <w:r>
        <w:rPr>
          <w:rFonts w:cs="Times New Roman"/>
          <w:b/>
          <w:bCs/>
          <w:color w:val="FB582C"/>
          <w:szCs w:val="26"/>
        </w:rPr>
        <w:t xml:space="preserve">Bước 4 | </w:t>
      </w:r>
      <w:r w:rsidRPr="00BC489F">
        <w:rPr>
          <w:rFonts w:cs="Times New Roman"/>
          <w:szCs w:val="26"/>
        </w:rPr>
        <w:t>Khởi chạy phần mềm</w:t>
      </w:r>
      <w:r w:rsidR="004C5D71">
        <w:rPr>
          <w:rFonts w:cs="Times New Roman"/>
          <w:b/>
          <w:bCs/>
          <w:szCs w:val="26"/>
        </w:rPr>
        <w:t xml:space="preserve"> </w:t>
      </w:r>
      <w:r w:rsidR="004C5D71" w:rsidRPr="004C5D71">
        <w:rPr>
          <w:rFonts w:cs="Times New Roman"/>
          <w:bCs/>
          <w:szCs w:val="26"/>
        </w:rPr>
        <w:t>và cài đặt</w:t>
      </w:r>
      <w:r w:rsidR="004C5D71">
        <w:rPr>
          <w:rFonts w:cs="Times New Roman"/>
          <w:bCs/>
          <w:szCs w:val="26"/>
        </w:rPr>
        <w:t>. Chọn Next</w:t>
      </w:r>
    </w:p>
    <w:p w14:paraId="6695E2F8" w14:textId="6B6C6DC5" w:rsidR="004C5D71" w:rsidRPr="00470D24" w:rsidRDefault="004C5D71" w:rsidP="004C5D71">
      <w:pPr>
        <w:spacing w:line="360" w:lineRule="auto"/>
        <w:jc w:val="center"/>
        <w:rPr>
          <w:rFonts w:cs="Times New Roman"/>
          <w:color w:val="FB582C"/>
          <w:szCs w:val="26"/>
        </w:rPr>
      </w:pPr>
      <w:r>
        <w:rPr>
          <w:rFonts w:cs="Times New Roman"/>
          <w:color w:val="FB582C"/>
          <w:szCs w:val="26"/>
          <w:lang w:val="en-US"/>
        </w:rPr>
        <w:drawing>
          <wp:inline distT="0" distB="0" distL="0" distR="0" wp14:anchorId="2B1F0943" wp14:editId="6C17CE90">
            <wp:extent cx="4025153" cy="3268494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29" cy="32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F216F" w14:textId="786E08BB" w:rsidR="004C5D71" w:rsidRDefault="007005EF" w:rsidP="007005EF">
      <w:pPr>
        <w:spacing w:line="360" w:lineRule="auto"/>
        <w:rPr>
          <w:rFonts w:cs="Times New Roman"/>
          <w:b/>
          <w:bCs/>
          <w:color w:val="FB582C"/>
          <w:szCs w:val="26"/>
        </w:rPr>
      </w:pPr>
      <w:r>
        <w:rPr>
          <w:rFonts w:cs="Times New Roman"/>
          <w:b/>
          <w:bCs/>
          <w:color w:val="FB582C"/>
          <w:szCs w:val="26"/>
        </w:rPr>
        <w:t xml:space="preserve">Bước 5 | </w:t>
      </w:r>
      <w:r w:rsidR="004C5D71" w:rsidRPr="004C5D71">
        <w:rPr>
          <w:rFonts w:cs="Times New Roman"/>
          <w:bCs/>
          <w:color w:val="000000" w:themeColor="text1"/>
          <w:szCs w:val="26"/>
        </w:rPr>
        <w:t>Chọn thư mục và ổ muốn cài đặt. Sau đó Next</w:t>
      </w:r>
    </w:p>
    <w:p w14:paraId="384625E0" w14:textId="20EB5588" w:rsidR="004C5D71" w:rsidRDefault="004C5D71" w:rsidP="004C5D71">
      <w:pPr>
        <w:spacing w:line="360" w:lineRule="auto"/>
        <w:jc w:val="center"/>
        <w:rPr>
          <w:rFonts w:cs="Times New Roman"/>
          <w:b/>
          <w:bCs/>
          <w:color w:val="FB582C"/>
          <w:szCs w:val="26"/>
        </w:rPr>
      </w:pPr>
      <w:r w:rsidRPr="004C5D71">
        <w:rPr>
          <w:rFonts w:cs="Times New Roman"/>
          <w:b/>
          <w:bCs/>
          <w:color w:val="FB582C"/>
          <w:szCs w:val="26"/>
        </w:rPr>
        <w:lastRenderedPageBreak/>
        <w:drawing>
          <wp:inline distT="0" distB="0" distL="0" distR="0" wp14:anchorId="7F3D0889" wp14:editId="683B70EF">
            <wp:extent cx="3999896" cy="3274979"/>
            <wp:effectExtent l="0" t="0" r="63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1026" cy="327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DB09" w14:textId="77777777" w:rsidR="004C5D71" w:rsidRDefault="004C5D71" w:rsidP="007005EF">
      <w:pPr>
        <w:spacing w:line="360" w:lineRule="auto"/>
        <w:rPr>
          <w:rFonts w:cs="Times New Roman"/>
          <w:b/>
          <w:bCs/>
          <w:color w:val="FB582C"/>
          <w:szCs w:val="26"/>
        </w:rPr>
      </w:pPr>
    </w:p>
    <w:p w14:paraId="6F487545" w14:textId="6DD4D658" w:rsidR="004C5D71" w:rsidRDefault="004C5D71" w:rsidP="004C5D71">
      <w:pPr>
        <w:spacing w:line="360" w:lineRule="auto"/>
        <w:rPr>
          <w:rFonts w:cs="Times New Roman"/>
          <w:b/>
          <w:bCs/>
          <w:color w:val="FB582C"/>
          <w:szCs w:val="26"/>
        </w:rPr>
      </w:pPr>
      <w:r>
        <w:rPr>
          <w:rFonts w:cs="Times New Roman"/>
          <w:b/>
          <w:bCs/>
          <w:color w:val="FB582C"/>
          <w:szCs w:val="26"/>
        </w:rPr>
        <w:t xml:space="preserve">Bước 6 | </w:t>
      </w:r>
      <w:r w:rsidRPr="004C5D71">
        <w:rPr>
          <w:rFonts w:cs="Times New Roman"/>
          <w:bCs/>
          <w:color w:val="000000" w:themeColor="text1"/>
          <w:szCs w:val="26"/>
        </w:rPr>
        <w:t xml:space="preserve">Chọn </w:t>
      </w:r>
      <w:r>
        <w:rPr>
          <w:rFonts w:cs="Times New Roman"/>
          <w:bCs/>
          <w:color w:val="000000" w:themeColor="text1"/>
          <w:szCs w:val="26"/>
        </w:rPr>
        <w:t>Next để tiến hành cài đặt</w:t>
      </w:r>
    </w:p>
    <w:p w14:paraId="3BBC04D5" w14:textId="05B0387D" w:rsidR="004C5D71" w:rsidRDefault="004C5D71" w:rsidP="007005EF">
      <w:pPr>
        <w:spacing w:line="360" w:lineRule="auto"/>
        <w:rPr>
          <w:rFonts w:cs="Times New Roman"/>
          <w:b/>
          <w:bCs/>
          <w:color w:val="FB582C"/>
          <w:szCs w:val="26"/>
        </w:rPr>
      </w:pPr>
      <w:r w:rsidRPr="004C5D71">
        <w:rPr>
          <w:rFonts w:cs="Times New Roman"/>
          <w:b/>
          <w:bCs/>
          <w:color w:val="FB582C"/>
          <w:szCs w:val="26"/>
        </w:rPr>
        <w:drawing>
          <wp:inline distT="0" distB="0" distL="0" distR="0" wp14:anchorId="5D2A6380" wp14:editId="4E02DD9F">
            <wp:extent cx="2658894" cy="2165739"/>
            <wp:effectExtent l="0" t="0" r="825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8257" cy="21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D71">
        <w:rPr>
          <w:lang w:val="en-US"/>
        </w:rPr>
        <w:t xml:space="preserve"> </w:t>
      </w:r>
      <w:r w:rsidRPr="004C5D71">
        <w:rPr>
          <w:rFonts w:cs="Times New Roman"/>
          <w:b/>
          <w:bCs/>
          <w:color w:val="FB582C"/>
          <w:szCs w:val="26"/>
        </w:rPr>
        <w:drawing>
          <wp:inline distT="0" distB="0" distL="0" distR="0" wp14:anchorId="7A36BA18" wp14:editId="5D9A4165">
            <wp:extent cx="2713269" cy="222707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8088" cy="223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A8EA" w14:textId="69B2864A" w:rsidR="004C5D71" w:rsidRPr="004C5D71" w:rsidRDefault="004C5D71" w:rsidP="007005EF">
      <w:pPr>
        <w:spacing w:line="360" w:lineRule="auto"/>
        <w:rPr>
          <w:rFonts w:cs="Times New Roman"/>
          <w:bCs/>
          <w:color w:val="FB582C"/>
          <w:szCs w:val="26"/>
        </w:rPr>
      </w:pPr>
      <w:r>
        <w:rPr>
          <w:rFonts w:cs="Times New Roman"/>
          <w:b/>
          <w:bCs/>
          <w:color w:val="FB582C"/>
          <w:szCs w:val="26"/>
        </w:rPr>
        <w:t xml:space="preserve">Bước 7 | </w:t>
      </w:r>
      <w:r w:rsidRPr="004C5D71">
        <w:rPr>
          <w:rFonts w:cs="Times New Roman"/>
          <w:bCs/>
          <w:color w:val="000000" w:themeColor="text1"/>
          <w:szCs w:val="26"/>
        </w:rPr>
        <w:t>Chọn Close để hoàn thành cài đặt</w:t>
      </w:r>
    </w:p>
    <w:p w14:paraId="37A76676" w14:textId="7A033ABD" w:rsidR="004C5D71" w:rsidRDefault="004C5D71" w:rsidP="007005EF">
      <w:pPr>
        <w:spacing w:line="360" w:lineRule="auto"/>
        <w:rPr>
          <w:rFonts w:cs="Times New Roman"/>
          <w:b/>
          <w:bCs/>
          <w:color w:val="FB582C"/>
          <w:szCs w:val="26"/>
        </w:rPr>
      </w:pPr>
      <w:r w:rsidRPr="004C5D71">
        <w:rPr>
          <w:rFonts w:cs="Times New Roman"/>
          <w:b/>
          <w:bCs/>
          <w:color w:val="FB582C"/>
          <w:szCs w:val="26"/>
        </w:rPr>
        <w:lastRenderedPageBreak/>
        <w:drawing>
          <wp:inline distT="0" distB="0" distL="0" distR="0" wp14:anchorId="58BADCCE" wp14:editId="13B5BA1C">
            <wp:extent cx="3340272" cy="274969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5F2A" w14:textId="2887BC2C" w:rsidR="004C5D71" w:rsidRDefault="004C5D71" w:rsidP="007005EF">
      <w:pPr>
        <w:spacing w:line="360" w:lineRule="auto"/>
        <w:rPr>
          <w:rFonts w:cs="Times New Roman"/>
          <w:b/>
          <w:bCs/>
          <w:color w:val="FB582C"/>
          <w:szCs w:val="26"/>
        </w:rPr>
      </w:pPr>
      <w:r>
        <w:rPr>
          <w:rFonts w:cs="Times New Roman"/>
          <w:b/>
          <w:bCs/>
          <w:color w:val="FB582C"/>
          <w:szCs w:val="26"/>
        </w:rPr>
        <w:t xml:space="preserve">Bước 8 | </w:t>
      </w:r>
      <w:r w:rsidRPr="004C5D71">
        <w:rPr>
          <w:rFonts w:cs="Times New Roman"/>
          <w:bCs/>
          <w:color w:val="000000" w:themeColor="text1"/>
          <w:szCs w:val="26"/>
        </w:rPr>
        <w:t>Sau khi cài đặt xong truy cập phần mềm GlobalProtect</w:t>
      </w:r>
    </w:p>
    <w:p w14:paraId="7A4AA877" w14:textId="0F66C99F" w:rsidR="004C5D71" w:rsidRDefault="004C5D71" w:rsidP="007005EF">
      <w:pPr>
        <w:spacing w:line="360" w:lineRule="auto"/>
        <w:rPr>
          <w:rFonts w:cs="Times New Roman"/>
          <w:b/>
          <w:bCs/>
          <w:color w:val="FB582C"/>
          <w:szCs w:val="26"/>
        </w:rPr>
      </w:pPr>
      <w:r w:rsidRPr="004C5D71">
        <w:rPr>
          <w:rFonts w:cs="Times New Roman"/>
          <w:b/>
          <w:bCs/>
          <w:color w:val="FB582C"/>
          <w:szCs w:val="26"/>
        </w:rPr>
        <w:drawing>
          <wp:inline distT="0" distB="0" distL="0" distR="0" wp14:anchorId="67145A3F" wp14:editId="12D70485">
            <wp:extent cx="2781443" cy="424836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42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A111" w14:textId="765B5268" w:rsidR="004C5D71" w:rsidRDefault="004C5D71" w:rsidP="00DD4C52">
      <w:pPr>
        <w:spacing w:line="360" w:lineRule="auto"/>
        <w:rPr>
          <w:rFonts w:cs="Times New Roman"/>
          <w:b/>
          <w:szCs w:val="26"/>
          <w:u w:val="single"/>
        </w:rPr>
      </w:pPr>
      <w:r>
        <w:rPr>
          <w:rFonts w:cs="Times New Roman"/>
          <w:b/>
          <w:bCs/>
          <w:color w:val="FB582C"/>
          <w:szCs w:val="26"/>
        </w:rPr>
        <w:t>Bước 9</w:t>
      </w:r>
      <w:r w:rsidR="00DD4C52">
        <w:rPr>
          <w:rFonts w:cs="Times New Roman"/>
          <w:b/>
          <w:bCs/>
          <w:color w:val="FB582C"/>
          <w:szCs w:val="26"/>
        </w:rPr>
        <w:t xml:space="preserve"> | </w:t>
      </w:r>
      <w:r w:rsidR="00DD4C52">
        <w:rPr>
          <w:rFonts w:cs="Times New Roman"/>
          <w:bCs/>
          <w:color w:val="000000" w:themeColor="text1"/>
          <w:szCs w:val="26"/>
        </w:rPr>
        <w:t xml:space="preserve">Điền thông tin Portal: </w:t>
      </w:r>
      <w:r w:rsidR="00DD4C52" w:rsidRPr="003228B2">
        <w:rPr>
          <w:rFonts w:cs="Times New Roman"/>
          <w:b/>
          <w:szCs w:val="26"/>
          <w:u w:val="single"/>
        </w:rPr>
        <w:t>vpn.tnginter.com</w:t>
      </w:r>
    </w:p>
    <w:p w14:paraId="28756156" w14:textId="25CE803B" w:rsidR="00DD4C52" w:rsidRDefault="00DD4C52" w:rsidP="00DD4C52">
      <w:pPr>
        <w:spacing w:line="360" w:lineRule="auto"/>
        <w:rPr>
          <w:rFonts w:cs="Times New Roman"/>
          <w:bCs/>
          <w:color w:val="000000" w:themeColor="text1"/>
          <w:szCs w:val="26"/>
        </w:rPr>
      </w:pPr>
      <w:r w:rsidRPr="00DD4C52">
        <w:rPr>
          <w:rFonts w:cs="Times New Roman"/>
          <w:bCs/>
          <w:color w:val="000000" w:themeColor="text1"/>
          <w:szCs w:val="26"/>
        </w:rPr>
        <w:lastRenderedPageBreak/>
        <w:drawing>
          <wp:inline distT="0" distB="0" distL="0" distR="0" wp14:anchorId="79BD5625" wp14:editId="0AA90464">
            <wp:extent cx="2107660" cy="3194869"/>
            <wp:effectExtent l="0" t="0" r="698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08867" cy="31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60A" w14:textId="7E77C250" w:rsidR="00DD4C52" w:rsidRDefault="00DD4C52" w:rsidP="007005EF">
      <w:pPr>
        <w:spacing w:line="360" w:lineRule="auto"/>
        <w:rPr>
          <w:rFonts w:cs="Times New Roman"/>
          <w:szCs w:val="26"/>
        </w:rPr>
      </w:pPr>
      <w:r>
        <w:rPr>
          <w:rFonts w:cs="Times New Roman"/>
          <w:b/>
          <w:bCs/>
          <w:color w:val="FB582C"/>
          <w:szCs w:val="26"/>
        </w:rPr>
        <w:t xml:space="preserve">Bước 10 | </w:t>
      </w:r>
      <w:r w:rsidR="007005EF" w:rsidRPr="00BC489F">
        <w:rPr>
          <w:rFonts w:cs="Times New Roman"/>
          <w:szCs w:val="26"/>
        </w:rPr>
        <w:t xml:space="preserve">Client xác thực </w:t>
      </w:r>
      <w:r w:rsidR="007005EF" w:rsidRPr="00470D24">
        <w:rPr>
          <w:rFonts w:cs="Times New Roman"/>
          <w:b/>
          <w:bCs/>
          <w:szCs w:val="26"/>
        </w:rPr>
        <w:t>username</w:t>
      </w:r>
      <w:r w:rsidR="007005EF" w:rsidRPr="00BC489F">
        <w:rPr>
          <w:rFonts w:cs="Times New Roman"/>
          <w:szCs w:val="26"/>
        </w:rPr>
        <w:t xml:space="preserve"> và </w:t>
      </w:r>
      <w:r w:rsidR="007005EF" w:rsidRPr="00470D24">
        <w:rPr>
          <w:rFonts w:cs="Times New Roman"/>
          <w:b/>
          <w:bCs/>
          <w:szCs w:val="26"/>
        </w:rPr>
        <w:t>password</w:t>
      </w:r>
      <w:r w:rsidR="007005EF" w:rsidRPr="00BC489F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+ </w:t>
      </w:r>
      <w:r w:rsidRPr="00DD4C52">
        <w:rPr>
          <w:rFonts w:cs="Times New Roman"/>
          <w:b/>
          <w:szCs w:val="26"/>
        </w:rPr>
        <w:t>OTP</w:t>
      </w:r>
      <w:r>
        <w:rPr>
          <w:rFonts w:cs="Times New Roman"/>
          <w:szCs w:val="26"/>
        </w:rPr>
        <w:t xml:space="preserve">. </w:t>
      </w:r>
      <w:r w:rsidR="009376CD">
        <w:rPr>
          <w:rFonts w:cs="Times New Roman"/>
          <w:szCs w:val="26"/>
        </w:rPr>
        <w:t xml:space="preserve"> (đăng nhập tương tự như bước 1)</w:t>
      </w:r>
    </w:p>
    <w:p w14:paraId="2E37566E" w14:textId="771BC3C2" w:rsidR="007005EF" w:rsidRPr="00086F9E" w:rsidRDefault="007005EF" w:rsidP="007005EF">
      <w:pPr>
        <w:spacing w:line="360" w:lineRule="auto"/>
        <w:rPr>
          <w:rFonts w:cs="Times New Roman"/>
          <w:b/>
          <w:bCs/>
          <w:szCs w:val="26"/>
        </w:rPr>
      </w:pPr>
      <w:r>
        <w:t xml:space="preserve">           </w:t>
      </w:r>
      <w:r w:rsidRPr="00F94561">
        <w:t xml:space="preserve"> </w:t>
      </w:r>
      <w:r>
        <w:t xml:space="preserve">    </w:t>
      </w:r>
      <w:r w:rsidR="00DD4C52" w:rsidRPr="00DD4C52">
        <w:drawing>
          <wp:inline distT="0" distB="0" distL="0" distR="0" wp14:anchorId="7F31EB2D" wp14:editId="15AD5A81">
            <wp:extent cx="1719549" cy="278162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33834" cy="280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lang w:val="en-US"/>
        </w:rPr>
        <w:drawing>
          <wp:inline distT="0" distB="0" distL="0" distR="0" wp14:anchorId="142E6326" wp14:editId="3D5261E7">
            <wp:extent cx="2192225" cy="2709405"/>
            <wp:effectExtent l="0" t="0" r="0" b="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17418" cy="27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8245" w14:textId="01FE0C12" w:rsidR="007005EF" w:rsidRDefault="007005EF" w:rsidP="007005EF">
      <w:pPr>
        <w:spacing w:line="360" w:lineRule="auto"/>
        <w:rPr>
          <w:rFonts w:cs="Times New Roman"/>
          <w:szCs w:val="26"/>
        </w:rPr>
      </w:pPr>
      <w:r>
        <w:rPr>
          <w:rFonts w:cs="Times New Roman"/>
          <w:b/>
          <w:bCs/>
          <w:color w:val="FB582C"/>
          <w:szCs w:val="26"/>
        </w:rPr>
        <w:t>Bướ</w:t>
      </w:r>
      <w:r w:rsidR="00DD4C52">
        <w:rPr>
          <w:rFonts w:cs="Times New Roman"/>
          <w:b/>
          <w:bCs/>
          <w:color w:val="FB582C"/>
          <w:szCs w:val="26"/>
        </w:rPr>
        <w:t>c 11</w:t>
      </w:r>
      <w:r>
        <w:rPr>
          <w:rFonts w:cs="Times New Roman"/>
          <w:b/>
          <w:bCs/>
          <w:color w:val="FB582C"/>
          <w:szCs w:val="26"/>
        </w:rPr>
        <w:t xml:space="preserve"> | </w:t>
      </w:r>
      <w:r>
        <w:rPr>
          <w:rFonts w:cs="Times New Roman"/>
          <w:szCs w:val="26"/>
        </w:rPr>
        <w:t xml:space="preserve">Kiểm tra Client kết nối VPN OK </w:t>
      </w:r>
    </w:p>
    <w:p w14:paraId="42F4A0C5" w14:textId="3C241B50" w:rsidR="00BA5BD8" w:rsidRPr="00BA5BD8" w:rsidRDefault="00BA5BD8" w:rsidP="00BA5BD8">
      <w:pPr>
        <w:spacing w:line="360" w:lineRule="auto"/>
        <w:rPr>
          <w:rFonts w:cs="Times New Roman"/>
          <w:b/>
          <w:bCs/>
          <w:szCs w:val="26"/>
        </w:rPr>
      </w:pPr>
      <w:r w:rsidRPr="00BA5BD8">
        <w:rPr>
          <w:rFonts w:cs="Times New Roman"/>
          <w:b/>
          <w:bCs/>
          <w:szCs w:val="26"/>
          <w:lang w:val="en-US"/>
        </w:rPr>
        <w:lastRenderedPageBreak/>
        <w:drawing>
          <wp:inline distT="0" distB="0" distL="0" distR="0" wp14:anchorId="67AF14BF" wp14:editId="52059D3D">
            <wp:extent cx="1690828" cy="2088435"/>
            <wp:effectExtent l="0" t="0" r="5080" b="7620"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8630" cy="21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BD8">
        <w:rPr>
          <w:lang w:val="en-US"/>
        </w:rPr>
        <w:t xml:space="preserve"> </w:t>
      </w:r>
      <w:r w:rsidRPr="00BA5BD8">
        <w:rPr>
          <w:rFonts w:cs="Times New Roman"/>
          <w:b/>
          <w:bCs/>
          <w:szCs w:val="26"/>
          <w:lang w:val="en-US"/>
        </w:rPr>
        <w:drawing>
          <wp:inline distT="0" distB="0" distL="0" distR="0" wp14:anchorId="336650C0" wp14:editId="0AD90662">
            <wp:extent cx="3145277" cy="2082105"/>
            <wp:effectExtent l="0" t="0" r="0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9511" cy="208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4F69" w14:textId="6D119881" w:rsidR="007005EF" w:rsidRPr="00086F9E" w:rsidRDefault="007005EF" w:rsidP="007005EF">
      <w:pPr>
        <w:rPr>
          <w:rFonts w:cs="Times New Roman"/>
          <w:b/>
          <w:bCs/>
          <w:szCs w:val="26"/>
        </w:rPr>
      </w:pPr>
      <w:r w:rsidRPr="00BC489F">
        <w:t xml:space="preserve"> </w:t>
      </w:r>
      <w:r>
        <w:t xml:space="preserve">          </w:t>
      </w:r>
    </w:p>
    <w:p w14:paraId="00EA31AC" w14:textId="6F7EDBEB" w:rsidR="00745496" w:rsidRDefault="00745496" w:rsidP="00745496">
      <w:pPr>
        <w:pStyle w:val="Heading2"/>
      </w:pPr>
      <w:bookmarkStart w:id="3" w:name="_Toc142984399"/>
      <w:r>
        <w:t>Cài đặt phần mềm GlobalProtect cho Mac OS</w:t>
      </w:r>
      <w:bookmarkEnd w:id="3"/>
    </w:p>
    <w:p w14:paraId="2E2D6250" w14:textId="77777777" w:rsidR="00184524" w:rsidRPr="004A087A" w:rsidRDefault="00184524" w:rsidP="00184524">
      <w:pPr>
        <w:spacing w:line="360" w:lineRule="auto"/>
        <w:jc w:val="both"/>
        <w:rPr>
          <w:rFonts w:cs="Times New Roman"/>
          <w:szCs w:val="26"/>
        </w:rPr>
      </w:pPr>
      <w:r w:rsidRPr="002056E0">
        <w:rPr>
          <w:rFonts w:cs="Times New Roman"/>
          <w:b/>
          <w:bCs/>
          <w:color w:val="FB582C"/>
          <w:szCs w:val="26"/>
        </w:rPr>
        <w:t xml:space="preserve">Bước </w:t>
      </w:r>
      <w:r>
        <w:rPr>
          <w:rFonts w:cs="Times New Roman"/>
          <w:b/>
          <w:bCs/>
          <w:color w:val="FB582C"/>
          <w:szCs w:val="26"/>
        </w:rPr>
        <w:t>1</w:t>
      </w:r>
      <w:r w:rsidRPr="002056E0">
        <w:rPr>
          <w:rFonts w:cs="Times New Roman"/>
          <w:b/>
          <w:bCs/>
          <w:color w:val="FB582C"/>
          <w:szCs w:val="26"/>
        </w:rPr>
        <w:t xml:space="preserve"> | </w:t>
      </w:r>
      <w:r w:rsidRPr="004A087A">
        <w:rPr>
          <w:rFonts w:cs="Times New Roman"/>
          <w:szCs w:val="26"/>
        </w:rPr>
        <w:t xml:space="preserve">Vào trình duyệt web, </w:t>
      </w:r>
      <w:r>
        <w:rPr>
          <w:rFonts w:cs="Times New Roman"/>
          <w:szCs w:val="26"/>
        </w:rPr>
        <w:t xml:space="preserve">truy cập đến đường link: </w:t>
      </w:r>
      <w:r w:rsidRPr="003228B2">
        <w:rPr>
          <w:rFonts w:cs="Times New Roman"/>
          <w:b/>
          <w:szCs w:val="26"/>
          <w:u w:val="single"/>
        </w:rPr>
        <w:t>vpn.tnginter.com</w:t>
      </w:r>
      <w:r w:rsidRPr="003228B2">
        <w:rPr>
          <w:rFonts w:cs="Times New Roman"/>
          <w:b/>
          <w:szCs w:val="26"/>
        </w:rPr>
        <w:t xml:space="preserve"> </w:t>
      </w:r>
      <w:r>
        <w:rPr>
          <w:rFonts w:cs="Times New Roman"/>
          <w:szCs w:val="26"/>
        </w:rPr>
        <w:t>trên Paloalto sử dụng VPN</w:t>
      </w:r>
    </w:p>
    <w:p w14:paraId="1E2158ED" w14:textId="77777777" w:rsidR="00184524" w:rsidRPr="00C96FAE" w:rsidRDefault="00184524" w:rsidP="00184524">
      <w:pPr>
        <w:pStyle w:val="ListParagraph"/>
        <w:numPr>
          <w:ilvl w:val="0"/>
          <w:numId w:val="80"/>
        </w:numPr>
        <w:spacing w:before="0" w:line="360" w:lineRule="auto"/>
        <w:rPr>
          <w:rFonts w:cs="Times New Roman"/>
          <w:szCs w:val="26"/>
        </w:rPr>
      </w:pPr>
      <w:r w:rsidRPr="004A087A">
        <w:rPr>
          <w:rFonts w:cs="Times New Roman"/>
          <w:szCs w:val="26"/>
        </w:rPr>
        <w:t xml:space="preserve">Tại đây Client nhập </w:t>
      </w:r>
      <w:r w:rsidRPr="00470D24">
        <w:rPr>
          <w:rFonts w:cs="Times New Roman"/>
          <w:b/>
          <w:bCs/>
          <w:szCs w:val="26"/>
        </w:rPr>
        <w:t>username</w:t>
      </w:r>
      <w:r w:rsidRPr="004A087A">
        <w:rPr>
          <w:rFonts w:cs="Times New Roman"/>
          <w:szCs w:val="26"/>
        </w:rPr>
        <w:t xml:space="preserve"> và </w:t>
      </w:r>
      <w:r w:rsidRPr="00470D24">
        <w:rPr>
          <w:rFonts w:cs="Times New Roman"/>
          <w:b/>
          <w:bCs/>
          <w:szCs w:val="26"/>
        </w:rPr>
        <w:t>password</w:t>
      </w:r>
      <w:r>
        <w:rPr>
          <w:rFonts w:cs="Times New Roman"/>
          <w:b/>
          <w:bCs/>
          <w:szCs w:val="26"/>
        </w:rPr>
        <w:t xml:space="preserve"> + OTP</w:t>
      </w:r>
    </w:p>
    <w:p w14:paraId="005D48FA" w14:textId="77777777" w:rsidR="00184524" w:rsidRPr="00C96FAE" w:rsidRDefault="00184524" w:rsidP="00184524">
      <w:pPr>
        <w:spacing w:before="0" w:line="360" w:lineRule="auto"/>
        <w:rPr>
          <w:rFonts w:cs="Times New Roman"/>
          <w:szCs w:val="26"/>
        </w:rPr>
      </w:pPr>
      <w:r w:rsidRPr="00BA5BD8">
        <w:rPr>
          <w:lang w:val="en-US"/>
        </w:rPr>
        <w:drawing>
          <wp:inline distT="0" distB="0" distL="0" distR="0" wp14:anchorId="3551D374" wp14:editId="1F29D87E">
            <wp:extent cx="5733415" cy="2839720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87A">
        <w:t xml:space="preserve"> </w:t>
      </w:r>
      <w:r>
        <w:t xml:space="preserve">   </w:t>
      </w:r>
    </w:p>
    <w:p w14:paraId="15C5603C" w14:textId="77777777" w:rsidR="00184524" w:rsidRDefault="00184524" w:rsidP="00184524">
      <w:pPr>
        <w:spacing w:line="360" w:lineRule="auto"/>
        <w:rPr>
          <w:rFonts w:cs="Times New Roman"/>
          <w:szCs w:val="26"/>
        </w:rPr>
      </w:pPr>
      <w:r>
        <w:rPr>
          <w:rFonts w:cs="Times New Roman"/>
          <w:b/>
          <w:bCs/>
          <w:color w:val="FB582C"/>
          <w:szCs w:val="26"/>
        </w:rPr>
        <w:t xml:space="preserve">Bước 2 | </w:t>
      </w:r>
      <w:r w:rsidRPr="004A087A">
        <w:rPr>
          <w:rFonts w:cs="Times New Roman"/>
          <w:szCs w:val="26"/>
        </w:rPr>
        <w:t xml:space="preserve">Sau khi xác thực </w:t>
      </w:r>
      <w:r w:rsidRPr="00470D24">
        <w:rPr>
          <w:rFonts w:cs="Times New Roman"/>
          <w:b/>
          <w:bCs/>
          <w:szCs w:val="26"/>
        </w:rPr>
        <w:t>OK</w:t>
      </w:r>
      <w:r w:rsidRPr="004A087A">
        <w:rPr>
          <w:rFonts w:cs="Times New Roman"/>
          <w:szCs w:val="26"/>
        </w:rPr>
        <w:t xml:space="preserve"> thì Client sẽ được đưa đến trang để download phần mềm </w:t>
      </w:r>
      <w:r w:rsidRPr="00470D24">
        <w:rPr>
          <w:rFonts w:cs="Times New Roman"/>
          <w:b/>
          <w:bCs/>
          <w:szCs w:val="26"/>
        </w:rPr>
        <w:t>GlobalProtect Agent</w:t>
      </w:r>
    </w:p>
    <w:p w14:paraId="5009A73A" w14:textId="77777777" w:rsidR="00184524" w:rsidRDefault="00184524" w:rsidP="00184524">
      <w:pPr>
        <w:pStyle w:val="ListParagraph"/>
        <w:numPr>
          <w:ilvl w:val="0"/>
          <w:numId w:val="81"/>
        </w:numPr>
        <w:spacing w:before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Kiểm tra </w:t>
      </w:r>
      <w:r w:rsidRPr="00470D24">
        <w:rPr>
          <w:rFonts w:cs="Times New Roman"/>
          <w:b/>
          <w:bCs/>
          <w:szCs w:val="26"/>
        </w:rPr>
        <w:t>OS</w:t>
      </w:r>
      <w:r>
        <w:rPr>
          <w:rFonts w:cs="Times New Roman"/>
          <w:szCs w:val="26"/>
        </w:rPr>
        <w:t xml:space="preserve"> và </w:t>
      </w:r>
      <w:r w:rsidRPr="00470D24">
        <w:rPr>
          <w:rFonts w:cs="Times New Roman"/>
          <w:b/>
          <w:bCs/>
          <w:szCs w:val="26"/>
        </w:rPr>
        <w:t>System type</w:t>
      </w:r>
      <w:r>
        <w:rPr>
          <w:rFonts w:cs="Times New Roman"/>
          <w:szCs w:val="26"/>
        </w:rPr>
        <w:t xml:space="preserve"> trên thiết bị để chọn loại phần mềm phù hợp</w:t>
      </w:r>
    </w:p>
    <w:p w14:paraId="1D614494" w14:textId="77777777" w:rsidR="00184524" w:rsidRPr="004A087A" w:rsidRDefault="00184524" w:rsidP="00184524">
      <w:pPr>
        <w:pStyle w:val="ListParagraph"/>
        <w:numPr>
          <w:ilvl w:val="0"/>
          <w:numId w:val="81"/>
        </w:numPr>
        <w:spacing w:before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Bấm vào </w:t>
      </w:r>
      <w:r w:rsidRPr="00470D24">
        <w:rPr>
          <w:rFonts w:cs="Times New Roman"/>
          <w:b/>
          <w:bCs/>
          <w:szCs w:val="26"/>
        </w:rPr>
        <w:t>Download GlobalProtect Agent</w:t>
      </w:r>
      <w:r>
        <w:rPr>
          <w:rFonts w:cs="Times New Roman"/>
          <w:szCs w:val="26"/>
        </w:rPr>
        <w:t xml:space="preserve"> để tải về thiết bị</w:t>
      </w:r>
    </w:p>
    <w:p w14:paraId="3790AC05" w14:textId="77777777" w:rsidR="00184524" w:rsidRPr="004A087A" w:rsidRDefault="00184524" w:rsidP="00184524">
      <w:pPr>
        <w:spacing w:line="360" w:lineRule="auto"/>
        <w:rPr>
          <w:rFonts w:cs="Times New Roman"/>
          <w:szCs w:val="26"/>
        </w:rPr>
      </w:pPr>
      <w:r>
        <w:lastRenderedPageBreak/>
        <w:t xml:space="preserve">                           </w:t>
      </w:r>
      <w:r>
        <w:rPr>
          <w:lang w:val="en-US"/>
        </w:rPr>
        <w:drawing>
          <wp:inline distT="0" distB="0" distL="0" distR="0" wp14:anchorId="23631AF7" wp14:editId="2C0E2A42">
            <wp:extent cx="2475372" cy="26961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7111" cy="270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15E1" w14:textId="7A810F52" w:rsidR="00184524" w:rsidRDefault="00184524" w:rsidP="00184524">
      <w:pPr>
        <w:spacing w:line="360" w:lineRule="auto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color w:val="FB582C"/>
          <w:szCs w:val="26"/>
        </w:rPr>
        <w:t xml:space="preserve">Bước 3 | </w:t>
      </w:r>
      <w:r w:rsidRPr="004A087A">
        <w:rPr>
          <w:rFonts w:cs="Times New Roman"/>
          <w:szCs w:val="26"/>
        </w:rPr>
        <w:t xml:space="preserve">Sau khi download xong, tiến hành cài đặt phần mềm </w:t>
      </w:r>
      <w:r>
        <w:rPr>
          <w:rFonts w:cs="Times New Roman"/>
          <w:b/>
          <w:bCs/>
          <w:szCs w:val="26"/>
        </w:rPr>
        <w:t>GlobalProtect.pkg</w:t>
      </w:r>
    </w:p>
    <w:p w14:paraId="37683F51" w14:textId="53536B2E" w:rsidR="00184524" w:rsidRPr="004A087A" w:rsidRDefault="00184524" w:rsidP="00184524">
      <w:pPr>
        <w:spacing w:line="360" w:lineRule="auto"/>
        <w:rPr>
          <w:rFonts w:cs="Times New Roman"/>
          <w:szCs w:val="26"/>
        </w:rPr>
      </w:pPr>
      <w:r w:rsidRPr="00184524">
        <w:rPr>
          <w:rFonts w:cs="Times New Roman"/>
          <w:szCs w:val="26"/>
        </w:rPr>
        <w:drawing>
          <wp:inline distT="0" distB="0" distL="0" distR="0" wp14:anchorId="42439349" wp14:editId="35762D9D">
            <wp:extent cx="3283119" cy="187334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386D" w14:textId="1DF3BEDE" w:rsidR="00184524" w:rsidRDefault="00184524" w:rsidP="00184524">
      <w:pPr>
        <w:spacing w:line="360" w:lineRule="auto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color w:val="FB582C"/>
          <w:szCs w:val="26"/>
        </w:rPr>
        <w:t xml:space="preserve">Bước 4 | </w:t>
      </w:r>
      <w:r>
        <w:rPr>
          <w:rFonts w:cs="Times New Roman"/>
          <w:szCs w:val="26"/>
        </w:rPr>
        <w:t xml:space="preserve">Cài đặt phần mềm. Chọn </w:t>
      </w:r>
      <w:r w:rsidRPr="00184524">
        <w:rPr>
          <w:rFonts w:cs="Times New Roman"/>
          <w:b/>
          <w:szCs w:val="26"/>
        </w:rPr>
        <w:t>Continue</w:t>
      </w:r>
    </w:p>
    <w:p w14:paraId="62918D97" w14:textId="24D755D5" w:rsidR="00AA1806" w:rsidRPr="000B7E07" w:rsidRDefault="00184524" w:rsidP="00AA1806">
      <w:pPr>
        <w:spacing w:line="360" w:lineRule="auto"/>
        <w:rPr>
          <w:rFonts w:cs="Times New Roman"/>
          <w:szCs w:val="26"/>
        </w:rPr>
      </w:pPr>
      <w:r w:rsidRPr="00184524">
        <w:rPr>
          <w:rFonts w:cs="Times New Roman"/>
          <w:szCs w:val="26"/>
        </w:rPr>
        <w:drawing>
          <wp:inline distT="0" distB="0" distL="0" distR="0" wp14:anchorId="7404847F" wp14:editId="6C5BFE36">
            <wp:extent cx="3295819" cy="23305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5847" w14:textId="65BB82D7" w:rsidR="00A10774" w:rsidRDefault="00A10774" w:rsidP="00A10774">
      <w:pPr>
        <w:spacing w:line="360" w:lineRule="auto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color w:val="FB582C"/>
          <w:szCs w:val="26"/>
        </w:rPr>
        <w:lastRenderedPageBreak/>
        <w:t xml:space="preserve">Bước 5 | </w:t>
      </w:r>
      <w:r>
        <w:rPr>
          <w:rFonts w:cs="Times New Roman"/>
          <w:szCs w:val="26"/>
        </w:rPr>
        <w:t xml:space="preserve">Chọn </w:t>
      </w:r>
      <w:r w:rsidRPr="00184524">
        <w:rPr>
          <w:rFonts w:cs="Times New Roman"/>
          <w:b/>
          <w:szCs w:val="26"/>
        </w:rPr>
        <w:t>Continue</w:t>
      </w:r>
      <w:r>
        <w:rPr>
          <w:rFonts w:cs="Times New Roman"/>
          <w:b/>
          <w:szCs w:val="26"/>
        </w:rPr>
        <w:t xml:space="preserve"> </w:t>
      </w:r>
      <w:r w:rsidRPr="00A10774">
        <w:rPr>
          <w:rFonts w:cs="Times New Roman"/>
          <w:szCs w:val="26"/>
        </w:rPr>
        <w:t>để tiếp tục cài đặt</w:t>
      </w:r>
    </w:p>
    <w:p w14:paraId="336FAF79" w14:textId="2254FE2D" w:rsidR="00EC246E" w:rsidRDefault="00A10774" w:rsidP="00EC246E">
      <w:pPr>
        <w:tabs>
          <w:tab w:val="left" w:pos="2186"/>
        </w:tabs>
        <w:rPr>
          <w:rFonts w:cs="Times New Roman"/>
          <w:szCs w:val="26"/>
        </w:rPr>
      </w:pPr>
      <w:r w:rsidRPr="00A10774">
        <w:rPr>
          <w:rFonts w:cs="Times New Roman"/>
          <w:szCs w:val="26"/>
        </w:rPr>
        <w:drawing>
          <wp:inline distT="0" distB="0" distL="0" distR="0" wp14:anchorId="5265ECB3" wp14:editId="58A2E5FF">
            <wp:extent cx="3002604" cy="2098411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7989" cy="21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B831" w14:textId="044C9C41" w:rsidR="00A10774" w:rsidRDefault="00A10774" w:rsidP="00A10774">
      <w:pPr>
        <w:spacing w:line="360" w:lineRule="auto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color w:val="FB582C"/>
          <w:szCs w:val="26"/>
        </w:rPr>
        <w:t xml:space="preserve">Bước 6 | </w:t>
      </w:r>
      <w:r>
        <w:rPr>
          <w:rFonts w:cs="Times New Roman"/>
          <w:szCs w:val="26"/>
        </w:rPr>
        <w:t xml:space="preserve">Chọn </w:t>
      </w:r>
      <w:r w:rsidRPr="00184524">
        <w:rPr>
          <w:rFonts w:cs="Times New Roman"/>
          <w:b/>
          <w:szCs w:val="26"/>
        </w:rPr>
        <w:t>Continue</w:t>
      </w:r>
      <w:r>
        <w:rPr>
          <w:rFonts w:cs="Times New Roman"/>
          <w:b/>
          <w:szCs w:val="26"/>
        </w:rPr>
        <w:t xml:space="preserve"> </w:t>
      </w:r>
      <w:r w:rsidRPr="00A10774">
        <w:rPr>
          <w:rFonts w:cs="Times New Roman"/>
          <w:szCs w:val="26"/>
        </w:rPr>
        <w:t>để tiếp tục cài đặt</w:t>
      </w:r>
    </w:p>
    <w:p w14:paraId="71B0F535" w14:textId="676E6C5D" w:rsidR="00A10774" w:rsidRDefault="00A10774" w:rsidP="00A10774">
      <w:pPr>
        <w:tabs>
          <w:tab w:val="left" w:pos="2186"/>
        </w:tabs>
        <w:rPr>
          <w:rFonts w:cs="Times New Roman"/>
          <w:szCs w:val="26"/>
        </w:rPr>
      </w:pPr>
      <w:r w:rsidRPr="00A10774">
        <w:rPr>
          <w:rFonts w:cs="Times New Roman"/>
          <w:szCs w:val="26"/>
        </w:rPr>
        <w:drawing>
          <wp:inline distT="0" distB="0" distL="0" distR="0" wp14:anchorId="45E57AAA" wp14:editId="7F20D630">
            <wp:extent cx="3067455" cy="2201829"/>
            <wp:effectExtent l="0" t="0" r="0" b="8255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3732" cy="22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2552" w14:textId="2DC8ED92" w:rsidR="00A10774" w:rsidRPr="00A10774" w:rsidRDefault="00A10774" w:rsidP="00A10774">
      <w:pPr>
        <w:spacing w:line="360" w:lineRule="auto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color w:val="FB582C"/>
          <w:szCs w:val="26"/>
        </w:rPr>
        <w:t xml:space="preserve">Bước 6 | </w:t>
      </w:r>
      <w:r>
        <w:rPr>
          <w:rFonts w:cs="Times New Roman"/>
          <w:szCs w:val="26"/>
        </w:rPr>
        <w:t xml:space="preserve">Chọn </w:t>
      </w:r>
      <w:r>
        <w:rPr>
          <w:rFonts w:cs="Times New Roman"/>
          <w:b/>
          <w:szCs w:val="26"/>
        </w:rPr>
        <w:t xml:space="preserve">Install </w:t>
      </w:r>
      <w:r w:rsidRPr="00A10774">
        <w:rPr>
          <w:rFonts w:cs="Times New Roman"/>
          <w:szCs w:val="26"/>
        </w:rPr>
        <w:t>để tiếp tục cài đặt</w:t>
      </w:r>
    </w:p>
    <w:p w14:paraId="4B92086F" w14:textId="20EED182" w:rsidR="00A10774" w:rsidRDefault="00A10774" w:rsidP="00A10774">
      <w:pPr>
        <w:rPr>
          <w:rFonts w:cs="Times New Roman"/>
          <w:szCs w:val="26"/>
        </w:rPr>
      </w:pPr>
      <w:r w:rsidRPr="00A10774">
        <w:rPr>
          <w:rFonts w:cs="Times New Roman"/>
          <w:szCs w:val="26"/>
        </w:rPr>
        <w:drawing>
          <wp:inline distT="0" distB="0" distL="0" distR="0" wp14:anchorId="6070E9AA" wp14:editId="2D4CD5A4">
            <wp:extent cx="2586397" cy="1780635"/>
            <wp:effectExtent l="0" t="0" r="4445" b="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6620" cy="179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774">
        <w:rPr>
          <w:lang w:val="en-US"/>
        </w:rPr>
        <w:t xml:space="preserve"> </w:t>
      </w:r>
      <w:r w:rsidRPr="00A10774">
        <w:rPr>
          <w:rFonts w:cs="Times New Roman"/>
          <w:szCs w:val="26"/>
        </w:rPr>
        <w:drawing>
          <wp:inline distT="0" distB="0" distL="0" distR="0" wp14:anchorId="5EEB5EAC" wp14:editId="4B621DE9">
            <wp:extent cx="2568102" cy="1752988"/>
            <wp:effectExtent l="0" t="0" r="3810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86163" cy="17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E6E7" w14:textId="77777777" w:rsidR="00A10774" w:rsidRDefault="00A10774" w:rsidP="00A10774">
      <w:pPr>
        <w:spacing w:line="360" w:lineRule="auto"/>
        <w:rPr>
          <w:rFonts w:cs="Times New Roman"/>
          <w:b/>
          <w:bCs/>
          <w:color w:val="FB582C"/>
          <w:szCs w:val="26"/>
        </w:rPr>
      </w:pPr>
    </w:p>
    <w:p w14:paraId="0FCEAC4F" w14:textId="671947CF" w:rsidR="00A10774" w:rsidRPr="00A10774" w:rsidRDefault="00A10774" w:rsidP="00A10774">
      <w:pPr>
        <w:spacing w:line="360" w:lineRule="auto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color w:val="FB582C"/>
          <w:szCs w:val="26"/>
        </w:rPr>
        <w:t xml:space="preserve">Bước 7 | </w:t>
      </w:r>
      <w:r>
        <w:rPr>
          <w:rFonts w:cs="Times New Roman"/>
          <w:szCs w:val="26"/>
        </w:rPr>
        <w:t xml:space="preserve">Chọn </w:t>
      </w:r>
      <w:r>
        <w:rPr>
          <w:rFonts w:cs="Times New Roman"/>
          <w:b/>
          <w:szCs w:val="26"/>
        </w:rPr>
        <w:t xml:space="preserve">Close </w:t>
      </w:r>
      <w:r w:rsidRPr="00A10774">
        <w:rPr>
          <w:rFonts w:cs="Times New Roman"/>
          <w:szCs w:val="26"/>
        </w:rPr>
        <w:t>để</w:t>
      </w:r>
      <w:r>
        <w:rPr>
          <w:rFonts w:cs="Times New Roman"/>
          <w:szCs w:val="26"/>
        </w:rPr>
        <w:t xml:space="preserve"> hoàn thành cài đặt</w:t>
      </w:r>
    </w:p>
    <w:p w14:paraId="298A9DE8" w14:textId="13869443" w:rsidR="00A10774" w:rsidRDefault="00A10774" w:rsidP="00A10774">
      <w:pPr>
        <w:rPr>
          <w:rFonts w:cs="Times New Roman"/>
          <w:szCs w:val="26"/>
        </w:rPr>
      </w:pPr>
      <w:r w:rsidRPr="00A10774">
        <w:rPr>
          <w:rFonts w:cs="Times New Roman"/>
          <w:szCs w:val="26"/>
        </w:rPr>
        <w:lastRenderedPageBreak/>
        <w:drawing>
          <wp:inline distT="0" distB="0" distL="0" distR="0" wp14:anchorId="02059C6C" wp14:editId="2C4E7E61">
            <wp:extent cx="3372023" cy="2330570"/>
            <wp:effectExtent l="0" t="0" r="0" b="0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64A5" w14:textId="77777777" w:rsidR="00A10774" w:rsidRDefault="00A10774" w:rsidP="00A10774">
      <w:pPr>
        <w:spacing w:line="360" w:lineRule="auto"/>
        <w:rPr>
          <w:rFonts w:cs="Times New Roman"/>
          <w:b/>
          <w:bCs/>
          <w:color w:val="FB582C"/>
          <w:szCs w:val="26"/>
        </w:rPr>
      </w:pPr>
      <w:r>
        <w:rPr>
          <w:rFonts w:cs="Times New Roman"/>
          <w:b/>
          <w:bCs/>
          <w:color w:val="FB582C"/>
          <w:szCs w:val="26"/>
        </w:rPr>
        <w:t xml:space="preserve">Bước 8 | </w:t>
      </w:r>
      <w:r w:rsidRPr="004C5D71">
        <w:rPr>
          <w:rFonts w:cs="Times New Roman"/>
          <w:bCs/>
          <w:color w:val="000000" w:themeColor="text1"/>
          <w:szCs w:val="26"/>
        </w:rPr>
        <w:t>Sau khi cài đặt xong truy cập phần mềm GlobalProtect</w:t>
      </w:r>
    </w:p>
    <w:p w14:paraId="00E5E397" w14:textId="0E790196" w:rsidR="00A10774" w:rsidRDefault="00A10774" w:rsidP="00A10774">
      <w:pPr>
        <w:spacing w:line="360" w:lineRule="auto"/>
        <w:rPr>
          <w:rFonts w:cs="Times New Roman"/>
          <w:b/>
          <w:bCs/>
          <w:color w:val="FB582C"/>
          <w:szCs w:val="26"/>
        </w:rPr>
      </w:pPr>
      <w:r w:rsidRPr="00A10774">
        <w:rPr>
          <w:rFonts w:cs="Times New Roman"/>
          <w:b/>
          <w:bCs/>
          <w:color w:val="FB582C"/>
          <w:szCs w:val="26"/>
        </w:rPr>
        <w:drawing>
          <wp:inline distT="0" distB="0" distL="0" distR="0" wp14:anchorId="533E9BD3" wp14:editId="65732053">
            <wp:extent cx="4507149" cy="2005729"/>
            <wp:effectExtent l="0" t="0" r="8255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6384" cy="200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BC93" w14:textId="77777777" w:rsidR="00A10774" w:rsidRDefault="00A10774" w:rsidP="00A10774">
      <w:pPr>
        <w:spacing w:line="360" w:lineRule="auto"/>
        <w:rPr>
          <w:rFonts w:cs="Times New Roman"/>
          <w:b/>
          <w:szCs w:val="26"/>
          <w:u w:val="single"/>
        </w:rPr>
      </w:pPr>
      <w:r>
        <w:rPr>
          <w:rFonts w:cs="Times New Roman"/>
          <w:b/>
          <w:bCs/>
          <w:color w:val="FB582C"/>
          <w:szCs w:val="26"/>
        </w:rPr>
        <w:t xml:space="preserve">Bước 9 | </w:t>
      </w:r>
      <w:r>
        <w:rPr>
          <w:rFonts w:cs="Times New Roman"/>
          <w:bCs/>
          <w:color w:val="000000" w:themeColor="text1"/>
          <w:szCs w:val="26"/>
        </w:rPr>
        <w:t xml:space="preserve">Điền thông tin Portal: </w:t>
      </w:r>
      <w:r w:rsidRPr="003228B2">
        <w:rPr>
          <w:rFonts w:cs="Times New Roman"/>
          <w:b/>
          <w:szCs w:val="26"/>
          <w:u w:val="single"/>
        </w:rPr>
        <w:t>vpn.tnginter.com</w:t>
      </w:r>
    </w:p>
    <w:p w14:paraId="7D470707" w14:textId="4A14BA6C" w:rsidR="00A10774" w:rsidRDefault="00A10774" w:rsidP="00A10774">
      <w:pPr>
        <w:spacing w:line="360" w:lineRule="auto"/>
        <w:rPr>
          <w:rFonts w:cs="Times New Roman"/>
          <w:bCs/>
          <w:color w:val="000000" w:themeColor="text1"/>
          <w:szCs w:val="26"/>
        </w:rPr>
      </w:pPr>
      <w:r>
        <w:rPr>
          <w:rFonts w:cs="Times New Roman"/>
          <w:bCs/>
          <w:color w:val="000000" w:themeColor="text1"/>
          <w:szCs w:val="26"/>
          <w:lang w:val="en-US"/>
        </w:rPr>
        <w:drawing>
          <wp:inline distT="0" distB="0" distL="0" distR="0" wp14:anchorId="4645B354" wp14:editId="3CFFBB74">
            <wp:extent cx="1530485" cy="2079057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359" cy="210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582A8" w14:textId="77777777" w:rsidR="00A10774" w:rsidRDefault="00A10774" w:rsidP="00A10774">
      <w:pPr>
        <w:spacing w:line="360" w:lineRule="auto"/>
        <w:rPr>
          <w:rFonts w:cs="Times New Roman"/>
          <w:szCs w:val="26"/>
        </w:rPr>
      </w:pPr>
      <w:r>
        <w:rPr>
          <w:rFonts w:cs="Times New Roman"/>
          <w:b/>
          <w:bCs/>
          <w:color w:val="FB582C"/>
          <w:szCs w:val="26"/>
        </w:rPr>
        <w:t xml:space="preserve">Bước 10 | </w:t>
      </w:r>
      <w:r w:rsidRPr="00BC489F">
        <w:rPr>
          <w:rFonts w:cs="Times New Roman"/>
          <w:szCs w:val="26"/>
        </w:rPr>
        <w:t xml:space="preserve">Client xác thực </w:t>
      </w:r>
      <w:r w:rsidRPr="00470D24">
        <w:rPr>
          <w:rFonts w:cs="Times New Roman"/>
          <w:b/>
          <w:bCs/>
          <w:szCs w:val="26"/>
        </w:rPr>
        <w:t>username</w:t>
      </w:r>
      <w:r w:rsidRPr="00BC489F">
        <w:rPr>
          <w:rFonts w:cs="Times New Roman"/>
          <w:szCs w:val="26"/>
        </w:rPr>
        <w:t xml:space="preserve"> và </w:t>
      </w:r>
      <w:r w:rsidRPr="00470D24">
        <w:rPr>
          <w:rFonts w:cs="Times New Roman"/>
          <w:b/>
          <w:bCs/>
          <w:szCs w:val="26"/>
        </w:rPr>
        <w:t>password</w:t>
      </w:r>
      <w:r w:rsidRPr="00BC489F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+ </w:t>
      </w:r>
      <w:r w:rsidRPr="00DD4C52">
        <w:rPr>
          <w:rFonts w:cs="Times New Roman"/>
          <w:b/>
          <w:szCs w:val="26"/>
        </w:rPr>
        <w:t>OTP</w:t>
      </w:r>
      <w:r>
        <w:rPr>
          <w:rFonts w:cs="Times New Roman"/>
          <w:szCs w:val="26"/>
        </w:rPr>
        <w:t xml:space="preserve">. </w:t>
      </w:r>
    </w:p>
    <w:p w14:paraId="07D22081" w14:textId="77777777" w:rsidR="00A10774" w:rsidRDefault="00A10774" w:rsidP="00A10774">
      <w:pPr>
        <w:spacing w:line="360" w:lineRule="auto"/>
        <w:rPr>
          <w:rFonts w:cs="Times New Roman"/>
          <w:szCs w:val="26"/>
        </w:rPr>
      </w:pPr>
      <w:r w:rsidRPr="00DD4C52">
        <w:rPr>
          <w:rFonts w:cs="Times New Roman"/>
          <w:b/>
          <w:szCs w:val="26"/>
        </w:rPr>
        <w:lastRenderedPageBreak/>
        <w:t>Ví dụ:</w:t>
      </w:r>
      <w:r>
        <w:rPr>
          <w:rFonts w:cs="Times New Roman"/>
          <w:szCs w:val="26"/>
        </w:rPr>
        <w:t xml:space="preserve"> </w:t>
      </w:r>
    </w:p>
    <w:p w14:paraId="2335B48E" w14:textId="13FA7437" w:rsidR="00A10774" w:rsidRPr="00DD4C52" w:rsidRDefault="00A10774" w:rsidP="00A10774">
      <w:pPr>
        <w:spacing w:line="360" w:lineRule="auto"/>
        <w:rPr>
          <w:rFonts w:cs="Times New Roman"/>
          <w:bCs/>
          <w:color w:val="000000" w:themeColor="text1"/>
          <w:szCs w:val="26"/>
        </w:rPr>
      </w:pPr>
      <w:r w:rsidRPr="00DD4C52">
        <w:rPr>
          <w:rFonts w:cs="Times New Roman"/>
          <w:i/>
          <w:szCs w:val="26"/>
          <w:u w:val="single"/>
        </w:rPr>
        <w:t xml:space="preserve">Username: </w:t>
      </w:r>
      <w:r w:rsidR="007B6352">
        <w:rPr>
          <w:rFonts w:cs="Times New Roman"/>
          <w:i/>
          <w:szCs w:val="26"/>
          <w:u w:val="single"/>
        </w:rPr>
        <w:t>it@tnteco.vn</w:t>
      </w:r>
      <w:r w:rsidRPr="00DD4C52">
        <w:rPr>
          <w:rFonts w:cs="Times New Roman"/>
          <w:i/>
          <w:szCs w:val="26"/>
          <w:u w:val="single"/>
        </w:rPr>
        <w:t xml:space="preserve"> Password: 12345678235432 ( Trong đó: 12345678 là Mật khẩu và 235432 là OTP )</w:t>
      </w:r>
    </w:p>
    <w:p w14:paraId="5E5C6E32" w14:textId="1731B24A" w:rsidR="00A10774" w:rsidRPr="00086F9E" w:rsidRDefault="00A10774" w:rsidP="00A10774">
      <w:pPr>
        <w:spacing w:line="360" w:lineRule="auto"/>
        <w:rPr>
          <w:rFonts w:cs="Times New Roman"/>
          <w:b/>
          <w:bCs/>
          <w:szCs w:val="26"/>
        </w:rPr>
      </w:pPr>
      <w:r>
        <w:t xml:space="preserve">           </w:t>
      </w:r>
      <w:r w:rsidRPr="00F94561">
        <w:t xml:space="preserve"> </w:t>
      </w:r>
      <w:r>
        <w:t xml:space="preserve">    </w:t>
      </w:r>
      <w:r>
        <w:rPr>
          <w:lang w:val="en-US"/>
        </w:rPr>
        <w:drawing>
          <wp:inline distT="0" distB="0" distL="0" distR="0" wp14:anchorId="4DA47BE8" wp14:editId="31B79A30">
            <wp:extent cx="1783404" cy="2645829"/>
            <wp:effectExtent l="0" t="0" r="7620" b="2540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075" cy="265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lang w:val="en-US"/>
        </w:rPr>
        <w:drawing>
          <wp:inline distT="0" distB="0" distL="0" distR="0" wp14:anchorId="56C99798" wp14:editId="0EC99397">
            <wp:extent cx="2192225" cy="2709405"/>
            <wp:effectExtent l="0" t="0" r="0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17418" cy="27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605D" w14:textId="77777777" w:rsidR="00A10774" w:rsidRDefault="00A10774" w:rsidP="00A10774">
      <w:pPr>
        <w:spacing w:line="360" w:lineRule="auto"/>
        <w:rPr>
          <w:rFonts w:cs="Times New Roman"/>
          <w:szCs w:val="26"/>
        </w:rPr>
      </w:pPr>
      <w:r>
        <w:rPr>
          <w:rFonts w:cs="Times New Roman"/>
          <w:b/>
          <w:bCs/>
          <w:color w:val="FB582C"/>
          <w:szCs w:val="26"/>
        </w:rPr>
        <w:t xml:space="preserve">Bước 11 | </w:t>
      </w:r>
      <w:r>
        <w:rPr>
          <w:rFonts w:cs="Times New Roman"/>
          <w:szCs w:val="26"/>
        </w:rPr>
        <w:t xml:space="preserve">Kiểm tra Client kết nối VPN OK </w:t>
      </w:r>
    </w:p>
    <w:p w14:paraId="5F098E59" w14:textId="77777777" w:rsidR="00A10774" w:rsidRPr="00BA5BD8" w:rsidRDefault="00A10774" w:rsidP="00A10774">
      <w:pPr>
        <w:spacing w:line="360" w:lineRule="auto"/>
        <w:rPr>
          <w:rFonts w:cs="Times New Roman"/>
          <w:b/>
          <w:bCs/>
          <w:szCs w:val="26"/>
        </w:rPr>
      </w:pPr>
      <w:r w:rsidRPr="00BA5BD8">
        <w:rPr>
          <w:rFonts w:cs="Times New Roman"/>
          <w:b/>
          <w:bCs/>
          <w:szCs w:val="26"/>
          <w:lang w:val="en-US"/>
        </w:rPr>
        <w:drawing>
          <wp:inline distT="0" distB="0" distL="0" distR="0" wp14:anchorId="662FB483" wp14:editId="4F2CE952">
            <wp:extent cx="1690828" cy="2088435"/>
            <wp:effectExtent l="0" t="0" r="5080" b="7620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8630" cy="21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BD8">
        <w:rPr>
          <w:lang w:val="en-US"/>
        </w:rPr>
        <w:t xml:space="preserve"> </w:t>
      </w:r>
      <w:r w:rsidRPr="00BA5BD8">
        <w:rPr>
          <w:rFonts w:cs="Times New Roman"/>
          <w:b/>
          <w:bCs/>
          <w:szCs w:val="26"/>
          <w:lang w:val="en-US"/>
        </w:rPr>
        <w:drawing>
          <wp:inline distT="0" distB="0" distL="0" distR="0" wp14:anchorId="08FFBF91" wp14:editId="5664C9CF">
            <wp:extent cx="3145277" cy="2082105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9511" cy="208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83FD" w14:textId="77777777" w:rsidR="00A10774" w:rsidRPr="00A10774" w:rsidRDefault="00A10774" w:rsidP="00A10774">
      <w:pPr>
        <w:rPr>
          <w:rFonts w:cs="Times New Roman"/>
          <w:szCs w:val="26"/>
        </w:rPr>
      </w:pPr>
    </w:p>
    <w:sectPr w:rsidR="00A10774" w:rsidRPr="00A10774" w:rsidSect="00CE15E2">
      <w:headerReference w:type="default" r:id="rId52"/>
      <w:footerReference w:type="default" r:id="rId53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EF9BF" w14:textId="77777777" w:rsidR="00593272" w:rsidRDefault="00593272" w:rsidP="00D94EE5">
      <w:pPr>
        <w:spacing w:before="0" w:after="0" w:line="240" w:lineRule="auto"/>
      </w:pPr>
      <w:r>
        <w:separator/>
      </w:r>
    </w:p>
  </w:endnote>
  <w:endnote w:type="continuationSeparator" w:id="0">
    <w:p w14:paraId="3AD250DB" w14:textId="77777777" w:rsidR="00593272" w:rsidRDefault="00593272" w:rsidP="00D94E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-Regular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70CDA" w14:textId="77777777" w:rsidR="00184524" w:rsidRDefault="00184524">
    <w:pPr>
      <w:pStyle w:val="Footer"/>
    </w:pPr>
  </w:p>
  <w:p w14:paraId="3C44C4DD" w14:textId="77777777" w:rsidR="00184524" w:rsidRDefault="00184524">
    <w:pPr>
      <w:pStyle w:val="Footer"/>
    </w:pPr>
  </w:p>
  <w:p w14:paraId="35411892" w14:textId="230D6DAB" w:rsidR="00184524" w:rsidRPr="00830DEA" w:rsidRDefault="00184524">
    <w:pPr>
      <w:pStyle w:val="Footer"/>
      <w:rPr>
        <w:b/>
      </w:rPr>
    </w:pPr>
    <w:r>
      <w:tab/>
    </w:r>
    <w:r>
      <w:rPr>
        <w:b/>
      </w:rPr>
      <w:t>Hà Nội</w:t>
    </w:r>
    <w:r w:rsidRPr="009E73E1">
      <w:rPr>
        <w:b/>
      </w:rPr>
      <w:t>, 20</w:t>
    </w:r>
    <w:r>
      <w:rPr>
        <w:b/>
      </w:rPr>
      <w:t>23</w:t>
    </w:r>
  </w:p>
  <w:p w14:paraId="1D585B0E" w14:textId="77777777" w:rsidR="00184524" w:rsidRDefault="001845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55ADE" w14:textId="1DA352A0" w:rsidR="00184524" w:rsidRDefault="00184524">
    <w:pPr>
      <w:pStyle w:val="Footer"/>
    </w:pPr>
  </w:p>
  <w:tbl>
    <w:tblPr>
      <w:tblStyle w:val="TableGrid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2228"/>
      <w:gridCol w:w="3400"/>
    </w:tblGrid>
    <w:tr w:rsidR="00184524" w14:paraId="61145FC1" w14:textId="77777777" w:rsidTr="007A2C07">
      <w:trPr>
        <w:jc w:val="center"/>
      </w:trPr>
      <w:tc>
        <w:tcPr>
          <w:tcW w:w="1883" w:type="pct"/>
          <w:vAlign w:val="center"/>
        </w:tcPr>
        <w:p w14:paraId="43ABC672" w14:textId="77777777" w:rsidR="00184524" w:rsidRDefault="00184524" w:rsidP="0043288D">
          <w:pPr>
            <w:pStyle w:val="Header"/>
          </w:pPr>
        </w:p>
        <w:p w14:paraId="2FE8EE6A" w14:textId="683194AB" w:rsidR="00184524" w:rsidRDefault="00000000" w:rsidP="000C5E8B">
          <w:pPr>
            <w:pStyle w:val="Header"/>
          </w:pPr>
          <w:sdt>
            <w:sdtPr>
              <w:alias w:val="Subject"/>
              <w:tag w:val=""/>
              <w:id w:val="-824902844"/>
              <w:placeholder>
                <w:docPart w:val="3E25E3720D94416288BCB8BBDCDEE16A"/>
              </w:placeholder>
              <w:showingPlcHdr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7D415A" w:rsidRPr="0080332A">
                <w:rPr>
                  <w:rStyle w:val="PlaceholderText"/>
                </w:rPr>
                <w:t>[Subject]</w:t>
              </w:r>
            </w:sdtContent>
          </w:sdt>
        </w:p>
      </w:tc>
      <w:tc>
        <w:tcPr>
          <w:tcW w:w="1234" w:type="pct"/>
          <w:vAlign w:val="center"/>
        </w:tcPr>
        <w:p w14:paraId="160F1AAC" w14:textId="77777777" w:rsidR="00184524" w:rsidRDefault="00184524" w:rsidP="0043288D">
          <w:pPr>
            <w:pStyle w:val="Header"/>
            <w:jc w:val="center"/>
            <w:rPr>
              <w:b/>
            </w:rPr>
          </w:pPr>
        </w:p>
        <w:p w14:paraId="5C7EFADF" w14:textId="257A83BB" w:rsidR="00184524" w:rsidRPr="00FB02AF" w:rsidRDefault="00184524" w:rsidP="003967E8">
          <w:pPr>
            <w:pStyle w:val="Header"/>
            <w:rPr>
              <w:b/>
            </w:rPr>
          </w:pPr>
        </w:p>
      </w:tc>
      <w:tc>
        <w:tcPr>
          <w:tcW w:w="1883" w:type="pct"/>
          <w:vAlign w:val="center"/>
        </w:tcPr>
        <w:p w14:paraId="0E6B144E" w14:textId="77777777" w:rsidR="00184524" w:rsidRDefault="00184524" w:rsidP="0043288D">
          <w:pPr>
            <w:pStyle w:val="Header"/>
            <w:jc w:val="right"/>
          </w:pPr>
        </w:p>
        <w:p w14:paraId="3CF6BF44" w14:textId="7CAE6B18" w:rsidR="00184524" w:rsidRDefault="00184524" w:rsidP="0043288D">
          <w:pPr>
            <w:pStyle w:val="Header"/>
            <w:jc w:val="right"/>
          </w:pPr>
          <w:r w:rsidRPr="004B749C">
            <w:t xml:space="preserve">Trang </w:t>
          </w:r>
          <w:r>
            <w:rPr>
              <w:noProof w:val="0"/>
            </w:rPr>
            <w:fldChar w:fldCharType="begin"/>
          </w:r>
          <w:r>
            <w:instrText xml:space="preserve"> PAGE   \* MERGEFORMAT </w:instrText>
          </w:r>
          <w:r>
            <w:rPr>
              <w:noProof w:val="0"/>
            </w:rPr>
            <w:fldChar w:fldCharType="separate"/>
          </w:r>
          <w:r w:rsidR="00B546B0">
            <w:t>5</w:t>
          </w:r>
          <w:r>
            <w:fldChar w:fldCharType="end"/>
          </w:r>
          <w:r w:rsidRPr="004B749C">
            <w:t>/</w:t>
          </w:r>
          <w:r>
            <w:fldChar w:fldCharType="begin"/>
          </w:r>
          <w:r>
            <w:instrText xml:space="preserve"> NUMPAGES  \# "0" \* Arabic  \* MERGEFORMAT </w:instrText>
          </w:r>
          <w:r>
            <w:fldChar w:fldCharType="separate"/>
          </w:r>
          <w:r w:rsidR="00B546B0">
            <w:t>17</w:t>
          </w:r>
          <w:r>
            <w:fldChar w:fldCharType="end"/>
          </w:r>
        </w:p>
      </w:tc>
    </w:tr>
  </w:tbl>
  <w:p w14:paraId="65AA56F6" w14:textId="77777777" w:rsidR="00184524" w:rsidRDefault="0018452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B544F" w14:textId="77777777" w:rsidR="00184524" w:rsidRDefault="00184524">
    <w:pPr>
      <w:pStyle w:val="Footer"/>
    </w:pPr>
  </w:p>
  <w:tbl>
    <w:tblPr>
      <w:tblStyle w:val="TableGrid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2228"/>
      <w:gridCol w:w="3400"/>
    </w:tblGrid>
    <w:tr w:rsidR="00184524" w14:paraId="257A4632" w14:textId="77777777" w:rsidTr="007A2C07">
      <w:trPr>
        <w:jc w:val="center"/>
      </w:trPr>
      <w:tc>
        <w:tcPr>
          <w:tcW w:w="1883" w:type="pct"/>
          <w:vAlign w:val="center"/>
        </w:tcPr>
        <w:p w14:paraId="73AE3356" w14:textId="77777777" w:rsidR="00184524" w:rsidRDefault="00184524" w:rsidP="0043288D">
          <w:pPr>
            <w:pStyle w:val="Header"/>
          </w:pPr>
        </w:p>
        <w:p w14:paraId="7CF465DF" w14:textId="6E113EB8" w:rsidR="00184524" w:rsidRDefault="00184524" w:rsidP="0018055F">
          <w:pPr>
            <w:pStyle w:val="Header"/>
          </w:pPr>
        </w:p>
      </w:tc>
      <w:tc>
        <w:tcPr>
          <w:tcW w:w="1234" w:type="pct"/>
          <w:vAlign w:val="center"/>
        </w:tcPr>
        <w:p w14:paraId="46F51120" w14:textId="77777777" w:rsidR="00184524" w:rsidRDefault="00184524" w:rsidP="0043288D">
          <w:pPr>
            <w:pStyle w:val="Header"/>
            <w:jc w:val="center"/>
            <w:rPr>
              <w:b/>
            </w:rPr>
          </w:pPr>
        </w:p>
        <w:p w14:paraId="429ECEDE" w14:textId="77777777" w:rsidR="00184524" w:rsidRPr="00FB02AF" w:rsidRDefault="00184524" w:rsidP="0043288D">
          <w:pPr>
            <w:pStyle w:val="Header"/>
            <w:jc w:val="center"/>
            <w:rPr>
              <w:b/>
            </w:rPr>
          </w:pPr>
        </w:p>
      </w:tc>
      <w:tc>
        <w:tcPr>
          <w:tcW w:w="1883" w:type="pct"/>
          <w:vAlign w:val="center"/>
        </w:tcPr>
        <w:p w14:paraId="6172F71C" w14:textId="77777777" w:rsidR="00184524" w:rsidRDefault="00184524" w:rsidP="0043288D">
          <w:pPr>
            <w:pStyle w:val="Header"/>
            <w:jc w:val="right"/>
          </w:pPr>
        </w:p>
        <w:p w14:paraId="127ECC8F" w14:textId="09BD644D" w:rsidR="00184524" w:rsidRDefault="00184524" w:rsidP="0043288D">
          <w:pPr>
            <w:pStyle w:val="Header"/>
            <w:jc w:val="right"/>
          </w:pPr>
          <w:r w:rsidRPr="004B749C">
            <w:t xml:space="preserve">Trang </w:t>
          </w:r>
          <w:r>
            <w:rPr>
              <w:noProof w:val="0"/>
            </w:rPr>
            <w:fldChar w:fldCharType="begin"/>
          </w:r>
          <w:r>
            <w:instrText xml:space="preserve"> PAGE   \* MERGEFORMAT </w:instrText>
          </w:r>
          <w:r>
            <w:rPr>
              <w:noProof w:val="0"/>
            </w:rPr>
            <w:fldChar w:fldCharType="separate"/>
          </w:r>
          <w:r w:rsidR="00B546B0">
            <w:t>17</w:t>
          </w:r>
          <w:r>
            <w:fldChar w:fldCharType="end"/>
          </w:r>
          <w:r w:rsidRPr="004B749C">
            <w:t>/</w:t>
          </w:r>
          <w:r>
            <w:fldChar w:fldCharType="begin"/>
          </w:r>
          <w:r>
            <w:instrText xml:space="preserve"> NUMPAGES  \# "0" \* Arabic  \* MERGEFORMAT </w:instrText>
          </w:r>
          <w:r>
            <w:fldChar w:fldCharType="separate"/>
          </w:r>
          <w:r w:rsidR="00B546B0">
            <w:t>17</w:t>
          </w:r>
          <w:r>
            <w:fldChar w:fldCharType="end"/>
          </w:r>
        </w:p>
      </w:tc>
    </w:tr>
  </w:tbl>
  <w:p w14:paraId="5EE3A123" w14:textId="77777777" w:rsidR="00184524" w:rsidRDefault="00184524" w:rsidP="005F7FBB">
    <w:pPr>
      <w:pStyle w:val="Footer"/>
      <w:tabs>
        <w:tab w:val="clear" w:pos="4513"/>
        <w:tab w:val="clear" w:pos="9026"/>
        <w:tab w:val="left" w:pos="5813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6341B" w14:textId="77777777" w:rsidR="00593272" w:rsidRDefault="00593272" w:rsidP="00D94EE5">
      <w:pPr>
        <w:spacing w:before="0" w:after="0" w:line="240" w:lineRule="auto"/>
      </w:pPr>
      <w:r>
        <w:separator/>
      </w:r>
    </w:p>
  </w:footnote>
  <w:footnote w:type="continuationSeparator" w:id="0">
    <w:p w14:paraId="53DAE165" w14:textId="77777777" w:rsidR="00593272" w:rsidRDefault="00593272" w:rsidP="00D94EE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41F78" w14:textId="77777777" w:rsidR="00184524" w:rsidRDefault="00184524">
    <w:pPr>
      <w:pStyle w:val="Header"/>
    </w:pPr>
  </w:p>
  <w:p w14:paraId="160C2E2E" w14:textId="3CE9DA5A" w:rsidR="00184524" w:rsidRPr="0098592F" w:rsidRDefault="00966F3D" w:rsidP="0098592F">
    <w:pPr>
      <w:pStyle w:val="Header"/>
      <w:jc w:val="center"/>
      <w:rPr>
        <w:b/>
      </w:rPr>
    </w:pPr>
    <w:r w:rsidRPr="000F6316">
      <w:rPr>
        <w:rFonts w:cs="Times New Roman"/>
        <w:b/>
        <w:sz w:val="24"/>
        <w:szCs w:val="24"/>
      </w:rPr>
      <w:t>CÔNG TY CỔ PHẦN ĐẦU TƯ TNG HOLDINGS VIỆT NAM</w:t>
    </w:r>
  </w:p>
  <w:p w14:paraId="6C5466C3" w14:textId="77777777" w:rsidR="00184524" w:rsidRDefault="00184524" w:rsidP="007E30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59FF0" w14:textId="09A410DA" w:rsidR="00184524" w:rsidRDefault="00184524" w:rsidP="009E73E1">
    <w:pPr>
      <w:pStyle w:val="Header"/>
    </w:pPr>
  </w:p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85"/>
      <w:gridCol w:w="4260"/>
      <w:gridCol w:w="2384"/>
    </w:tblGrid>
    <w:tr w:rsidR="00184524" w14:paraId="6B861846" w14:textId="77777777" w:rsidTr="00665085">
      <w:trPr>
        <w:jc w:val="center"/>
      </w:trPr>
      <w:tc>
        <w:tcPr>
          <w:tcW w:w="1321" w:type="pct"/>
          <w:vAlign w:val="center"/>
        </w:tcPr>
        <w:p w14:paraId="3BC5A63C" w14:textId="520180FF" w:rsidR="00184524" w:rsidRDefault="00184524" w:rsidP="007B6FFF">
          <w:pPr>
            <w:pStyle w:val="Header"/>
          </w:pPr>
        </w:p>
        <w:p w14:paraId="288722F1" w14:textId="77777777" w:rsidR="00184524" w:rsidRDefault="00184524" w:rsidP="007B6FFF">
          <w:pPr>
            <w:pStyle w:val="Header"/>
          </w:pPr>
        </w:p>
      </w:tc>
      <w:tc>
        <w:tcPr>
          <w:tcW w:w="2359" w:type="pct"/>
          <w:vAlign w:val="center"/>
        </w:tcPr>
        <w:p w14:paraId="30708CCB" w14:textId="77777777" w:rsidR="00184524" w:rsidRPr="00FB02AF" w:rsidRDefault="00184524" w:rsidP="007B6FFF">
          <w:pPr>
            <w:pStyle w:val="Header"/>
            <w:jc w:val="center"/>
            <w:rPr>
              <w:b/>
            </w:rPr>
          </w:pPr>
        </w:p>
      </w:tc>
      <w:tc>
        <w:tcPr>
          <w:tcW w:w="1321" w:type="pct"/>
          <w:vAlign w:val="center"/>
        </w:tcPr>
        <w:p w14:paraId="68D6087B" w14:textId="5515F69F" w:rsidR="00184524" w:rsidRDefault="00184524" w:rsidP="007B6FFF">
          <w:pPr>
            <w:pStyle w:val="Header"/>
            <w:jc w:val="right"/>
          </w:pPr>
        </w:p>
        <w:p w14:paraId="7610547C" w14:textId="77777777" w:rsidR="00184524" w:rsidRDefault="00184524" w:rsidP="007B6FFF">
          <w:pPr>
            <w:pStyle w:val="Header"/>
            <w:jc w:val="right"/>
          </w:pPr>
        </w:p>
      </w:tc>
    </w:tr>
  </w:tbl>
  <w:p w14:paraId="125E1FC2" w14:textId="77777777" w:rsidR="00184524" w:rsidRDefault="00184524" w:rsidP="007B6FF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968F6" w14:textId="77777777" w:rsidR="00184524" w:rsidRDefault="00184524" w:rsidP="009E73E1">
    <w:pPr>
      <w:pStyle w:val="Header"/>
    </w:pPr>
  </w:p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85"/>
      <w:gridCol w:w="4260"/>
      <w:gridCol w:w="2384"/>
    </w:tblGrid>
    <w:tr w:rsidR="00184524" w14:paraId="47C9542B" w14:textId="77777777" w:rsidTr="00665085">
      <w:trPr>
        <w:jc w:val="center"/>
      </w:trPr>
      <w:tc>
        <w:tcPr>
          <w:tcW w:w="1321" w:type="pct"/>
          <w:vAlign w:val="center"/>
        </w:tcPr>
        <w:p w14:paraId="004C70F9" w14:textId="77777777" w:rsidR="00184524" w:rsidRDefault="00184524" w:rsidP="007B6FFF">
          <w:pPr>
            <w:pStyle w:val="Header"/>
          </w:pPr>
        </w:p>
        <w:p w14:paraId="0F96BE80" w14:textId="77777777" w:rsidR="00184524" w:rsidRDefault="00184524" w:rsidP="007B6FFF">
          <w:pPr>
            <w:pStyle w:val="Header"/>
          </w:pPr>
        </w:p>
      </w:tc>
      <w:tc>
        <w:tcPr>
          <w:tcW w:w="2359" w:type="pct"/>
          <w:vAlign w:val="center"/>
        </w:tcPr>
        <w:sdt>
          <w:sdtPr>
            <w:rPr>
              <w:b/>
            </w:rPr>
            <w:alias w:val="Title"/>
            <w:tag w:val=""/>
            <w:id w:val="147869495"/>
            <w:placeholder>
              <w:docPart w:val="05DFDFB3687A496495D3F919D9A5C13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516F744" w14:textId="7272B2E5" w:rsidR="00184524" w:rsidRDefault="00184524" w:rsidP="007B6FFF">
              <w:pPr>
                <w:pStyle w:val="Header"/>
                <w:jc w:val="center"/>
                <w:rPr>
                  <w:b/>
                </w:rPr>
              </w:pPr>
              <w:r>
                <w:rPr>
                  <w:b/>
                  <w:lang w:val="en-US"/>
                </w:rPr>
                <w:t>TÀI LIỆU VẬN HÀNH</w:t>
              </w:r>
            </w:p>
          </w:sdtContent>
        </w:sdt>
        <w:p w14:paraId="7D18A779" w14:textId="77777777" w:rsidR="00184524" w:rsidRPr="00FB02AF" w:rsidRDefault="00184524" w:rsidP="007B6FFF">
          <w:pPr>
            <w:pStyle w:val="Header"/>
            <w:jc w:val="center"/>
            <w:rPr>
              <w:b/>
            </w:rPr>
          </w:pPr>
        </w:p>
      </w:tc>
      <w:tc>
        <w:tcPr>
          <w:tcW w:w="1321" w:type="pct"/>
          <w:vAlign w:val="center"/>
        </w:tcPr>
        <w:p w14:paraId="19F78581" w14:textId="77777777" w:rsidR="00184524" w:rsidRDefault="00184524" w:rsidP="007B6FFF">
          <w:pPr>
            <w:pStyle w:val="Header"/>
            <w:jc w:val="right"/>
          </w:pPr>
        </w:p>
      </w:tc>
    </w:tr>
  </w:tbl>
  <w:p w14:paraId="11AED934" w14:textId="77777777" w:rsidR="00184524" w:rsidRDefault="00184524" w:rsidP="007B6FF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23DF"/>
    <w:multiLevelType w:val="hybridMultilevel"/>
    <w:tmpl w:val="D666AC62"/>
    <w:lvl w:ilvl="0" w:tplc="9AE82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42155B"/>
    <w:multiLevelType w:val="hybridMultilevel"/>
    <w:tmpl w:val="08308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EC045B"/>
    <w:multiLevelType w:val="hybridMultilevel"/>
    <w:tmpl w:val="C1C06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94430B"/>
    <w:multiLevelType w:val="hybridMultilevel"/>
    <w:tmpl w:val="DE5C2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5514AE"/>
    <w:multiLevelType w:val="hybridMultilevel"/>
    <w:tmpl w:val="34E48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897B93"/>
    <w:multiLevelType w:val="hybridMultilevel"/>
    <w:tmpl w:val="FCCCB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4B5228"/>
    <w:multiLevelType w:val="hybridMultilevel"/>
    <w:tmpl w:val="9A286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CE4CA6"/>
    <w:multiLevelType w:val="hybridMultilevel"/>
    <w:tmpl w:val="DCB6ADA0"/>
    <w:lvl w:ilvl="0" w:tplc="7BE0CFAE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6F75A26"/>
    <w:multiLevelType w:val="hybridMultilevel"/>
    <w:tmpl w:val="1F627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BE0DAC"/>
    <w:multiLevelType w:val="hybridMultilevel"/>
    <w:tmpl w:val="19F66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F4167F"/>
    <w:multiLevelType w:val="hybridMultilevel"/>
    <w:tmpl w:val="65C0F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7A3092"/>
    <w:multiLevelType w:val="hybridMultilevel"/>
    <w:tmpl w:val="65C0F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E8B0C8E"/>
    <w:multiLevelType w:val="hybridMultilevel"/>
    <w:tmpl w:val="5A328CBA"/>
    <w:lvl w:ilvl="0" w:tplc="1C82FD48">
      <w:start w:val="1"/>
      <w:numFmt w:val="decimal"/>
      <w:lvlText w:val="%1."/>
      <w:lvlJc w:val="left"/>
      <w:pPr>
        <w:ind w:left="720" w:hanging="360"/>
      </w:pPr>
      <w:rPr>
        <w:rFonts w:ascii="Lato-Regular" w:hAnsi="Lato-Regular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C04733"/>
    <w:multiLevelType w:val="hybridMultilevel"/>
    <w:tmpl w:val="EB6634F0"/>
    <w:lvl w:ilvl="0" w:tplc="6EAAD93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21603C3"/>
    <w:multiLevelType w:val="hybridMultilevel"/>
    <w:tmpl w:val="DE5C2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3695622"/>
    <w:multiLevelType w:val="hybridMultilevel"/>
    <w:tmpl w:val="351A6EB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7AE1066"/>
    <w:multiLevelType w:val="hybridMultilevel"/>
    <w:tmpl w:val="F170E10C"/>
    <w:lvl w:ilvl="0" w:tplc="F920D2D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7F138F4"/>
    <w:multiLevelType w:val="multilevel"/>
    <w:tmpl w:val="F72860A6"/>
    <w:styleLink w:val="HeadingListStyle"/>
    <w:lvl w:ilvl="0">
      <w:start w:val="1"/>
      <w:numFmt w:val="upperRoman"/>
      <w:pStyle w:val="Heading1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3" w:hanging="1083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083" w:hanging="1083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83" w:hanging="1083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803" w:hanging="1803"/>
      </w:pPr>
      <w:rPr>
        <w:rFonts w:hint="default"/>
      </w:rPr>
    </w:lvl>
  </w:abstractNum>
  <w:abstractNum w:abstractNumId="18" w15:restartNumberingAfterBreak="0">
    <w:nsid w:val="196A2469"/>
    <w:multiLevelType w:val="hybridMultilevel"/>
    <w:tmpl w:val="0D04C8C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9CF3FD0"/>
    <w:multiLevelType w:val="hybridMultilevel"/>
    <w:tmpl w:val="65C0F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B596B4C"/>
    <w:multiLevelType w:val="hybridMultilevel"/>
    <w:tmpl w:val="2D42B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F40143D"/>
    <w:multiLevelType w:val="hybridMultilevel"/>
    <w:tmpl w:val="C0D2B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06567A6"/>
    <w:multiLevelType w:val="hybridMultilevel"/>
    <w:tmpl w:val="C1C06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3D25D7D"/>
    <w:multiLevelType w:val="hybridMultilevel"/>
    <w:tmpl w:val="ADBEEB16"/>
    <w:lvl w:ilvl="0" w:tplc="2E7CA3C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6867F3"/>
    <w:multiLevelType w:val="hybridMultilevel"/>
    <w:tmpl w:val="C0D2BC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88B20D2"/>
    <w:multiLevelType w:val="hybridMultilevel"/>
    <w:tmpl w:val="4308F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8A921FF"/>
    <w:multiLevelType w:val="hybridMultilevel"/>
    <w:tmpl w:val="4FCA5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97B1432"/>
    <w:multiLevelType w:val="hybridMultilevel"/>
    <w:tmpl w:val="C1C06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901E37"/>
    <w:multiLevelType w:val="hybridMultilevel"/>
    <w:tmpl w:val="7354B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AC5138D"/>
    <w:multiLevelType w:val="hybridMultilevel"/>
    <w:tmpl w:val="720C9B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B005EE6"/>
    <w:multiLevelType w:val="hybridMultilevel"/>
    <w:tmpl w:val="752A32A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F1D1F2F"/>
    <w:multiLevelType w:val="hybridMultilevel"/>
    <w:tmpl w:val="65C0F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5567EE"/>
    <w:multiLevelType w:val="hybridMultilevel"/>
    <w:tmpl w:val="65C0F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05E3700"/>
    <w:multiLevelType w:val="multilevel"/>
    <w:tmpl w:val="83FE22F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/>
        <w:sz w:val="26"/>
        <w:szCs w:val="2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34283202"/>
    <w:multiLevelType w:val="hybridMultilevel"/>
    <w:tmpl w:val="65C0F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5B92F1F"/>
    <w:multiLevelType w:val="hybridMultilevel"/>
    <w:tmpl w:val="EB6634F0"/>
    <w:lvl w:ilvl="0" w:tplc="6EAAD93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60A5DA3"/>
    <w:multiLevelType w:val="multilevel"/>
    <w:tmpl w:val="83FE22F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/>
        <w:sz w:val="26"/>
        <w:szCs w:val="2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365D3FDD"/>
    <w:multiLevelType w:val="hybridMultilevel"/>
    <w:tmpl w:val="FF4CC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68C4659"/>
    <w:multiLevelType w:val="hybridMultilevel"/>
    <w:tmpl w:val="A622D2D2"/>
    <w:lvl w:ilvl="0" w:tplc="122680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7671798"/>
    <w:multiLevelType w:val="multilevel"/>
    <w:tmpl w:val="83FE22F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/>
        <w:sz w:val="26"/>
        <w:szCs w:val="2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37934311"/>
    <w:multiLevelType w:val="hybridMultilevel"/>
    <w:tmpl w:val="5D644E3C"/>
    <w:lvl w:ilvl="0" w:tplc="CA60619E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CEC6243"/>
    <w:multiLevelType w:val="hybridMultilevel"/>
    <w:tmpl w:val="EB6634F0"/>
    <w:lvl w:ilvl="0" w:tplc="6EAAD93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E95081D"/>
    <w:multiLevelType w:val="hybridMultilevel"/>
    <w:tmpl w:val="DB32C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F9A356D"/>
    <w:multiLevelType w:val="hybridMultilevel"/>
    <w:tmpl w:val="9ECA2DF8"/>
    <w:lvl w:ilvl="0" w:tplc="04090009">
      <w:start w:val="1"/>
      <w:numFmt w:val="bullet"/>
      <w:lvlText w:val="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44" w15:restartNumberingAfterBreak="0">
    <w:nsid w:val="40A94ACA"/>
    <w:multiLevelType w:val="hybridMultilevel"/>
    <w:tmpl w:val="5D644E3C"/>
    <w:lvl w:ilvl="0" w:tplc="CA60619E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0B47A93"/>
    <w:multiLevelType w:val="hybridMultilevel"/>
    <w:tmpl w:val="F6967D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0C21189"/>
    <w:multiLevelType w:val="hybridMultilevel"/>
    <w:tmpl w:val="752A32A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1227E47"/>
    <w:multiLevelType w:val="hybridMultilevel"/>
    <w:tmpl w:val="67E2B610"/>
    <w:lvl w:ilvl="0" w:tplc="342AA2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1F525AA"/>
    <w:multiLevelType w:val="hybridMultilevel"/>
    <w:tmpl w:val="52E0DB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2E33DC6"/>
    <w:multiLevelType w:val="multilevel"/>
    <w:tmpl w:val="F72860A6"/>
    <w:numStyleLink w:val="HeadingListStyle"/>
  </w:abstractNum>
  <w:abstractNum w:abstractNumId="50" w15:restartNumberingAfterBreak="0">
    <w:nsid w:val="43294E8D"/>
    <w:multiLevelType w:val="hybridMultilevel"/>
    <w:tmpl w:val="19F669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6015CA7"/>
    <w:multiLevelType w:val="hybridMultilevel"/>
    <w:tmpl w:val="A8F8A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8F7000C"/>
    <w:multiLevelType w:val="hybridMultilevel"/>
    <w:tmpl w:val="0CF8F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DB01D5F"/>
    <w:multiLevelType w:val="hybridMultilevel"/>
    <w:tmpl w:val="5D644E3C"/>
    <w:lvl w:ilvl="0" w:tplc="CA60619E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DF90B33"/>
    <w:multiLevelType w:val="hybridMultilevel"/>
    <w:tmpl w:val="EB6634F0"/>
    <w:lvl w:ilvl="0" w:tplc="6EAAD93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26E15E3"/>
    <w:multiLevelType w:val="hybridMultilevel"/>
    <w:tmpl w:val="C1C06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4533572"/>
    <w:multiLevelType w:val="hybridMultilevel"/>
    <w:tmpl w:val="75C6A7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6860C59"/>
    <w:multiLevelType w:val="hybridMultilevel"/>
    <w:tmpl w:val="A4F0392A"/>
    <w:lvl w:ilvl="0" w:tplc="47FAA66A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7354762"/>
    <w:multiLevelType w:val="hybridMultilevel"/>
    <w:tmpl w:val="65C0F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8032C05"/>
    <w:multiLevelType w:val="hybridMultilevel"/>
    <w:tmpl w:val="752A32A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A37456B"/>
    <w:multiLevelType w:val="hybridMultilevel"/>
    <w:tmpl w:val="08308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A5F29FD"/>
    <w:multiLevelType w:val="hybridMultilevel"/>
    <w:tmpl w:val="3C7A6CEA"/>
    <w:lvl w:ilvl="0" w:tplc="D2383F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B0804EC"/>
    <w:multiLevelType w:val="hybridMultilevel"/>
    <w:tmpl w:val="FBA45D84"/>
    <w:lvl w:ilvl="0" w:tplc="6024C5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B273FB9"/>
    <w:multiLevelType w:val="hybridMultilevel"/>
    <w:tmpl w:val="EB6634F0"/>
    <w:lvl w:ilvl="0" w:tplc="6EAAD93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0BB320F"/>
    <w:multiLevelType w:val="hybridMultilevel"/>
    <w:tmpl w:val="0D189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0EF0A51"/>
    <w:multiLevelType w:val="multilevel"/>
    <w:tmpl w:val="F0F0B374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6" w15:restartNumberingAfterBreak="0">
    <w:nsid w:val="61B10126"/>
    <w:multiLevelType w:val="hybridMultilevel"/>
    <w:tmpl w:val="80025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6261A32"/>
    <w:multiLevelType w:val="hybridMultilevel"/>
    <w:tmpl w:val="32DA4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6C01E5C"/>
    <w:multiLevelType w:val="hybridMultilevel"/>
    <w:tmpl w:val="2DFC7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8DE49DB"/>
    <w:multiLevelType w:val="hybridMultilevel"/>
    <w:tmpl w:val="FC001574"/>
    <w:lvl w:ilvl="0" w:tplc="4606E4EA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color w:val="00000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13711A2"/>
    <w:multiLevelType w:val="hybridMultilevel"/>
    <w:tmpl w:val="2FCE76B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732F2BF7"/>
    <w:multiLevelType w:val="hybridMultilevel"/>
    <w:tmpl w:val="A0BE0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37D603A"/>
    <w:multiLevelType w:val="hybridMultilevel"/>
    <w:tmpl w:val="CFBC0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6043950"/>
    <w:multiLevelType w:val="hybridMultilevel"/>
    <w:tmpl w:val="08308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69E5C3C"/>
    <w:multiLevelType w:val="hybridMultilevel"/>
    <w:tmpl w:val="C0E23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6EE6573"/>
    <w:multiLevelType w:val="hybridMultilevel"/>
    <w:tmpl w:val="52E0D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7CC30EA"/>
    <w:multiLevelType w:val="hybridMultilevel"/>
    <w:tmpl w:val="5C6AC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81C2713"/>
    <w:multiLevelType w:val="hybridMultilevel"/>
    <w:tmpl w:val="FB069CB6"/>
    <w:lvl w:ilvl="0" w:tplc="90FA598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A793DDB"/>
    <w:multiLevelType w:val="hybridMultilevel"/>
    <w:tmpl w:val="52BC5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A961545"/>
    <w:multiLevelType w:val="hybridMultilevel"/>
    <w:tmpl w:val="1D9AED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C9B1E2B"/>
    <w:multiLevelType w:val="hybridMultilevel"/>
    <w:tmpl w:val="0D189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E6250DD"/>
    <w:multiLevelType w:val="hybridMultilevel"/>
    <w:tmpl w:val="DCF4150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29745065">
    <w:abstractNumId w:val="17"/>
  </w:num>
  <w:num w:numId="2" w16cid:durableId="1372808145">
    <w:abstractNumId w:val="62"/>
  </w:num>
  <w:num w:numId="3" w16cid:durableId="222176601">
    <w:abstractNumId w:val="49"/>
  </w:num>
  <w:num w:numId="4" w16cid:durableId="1625192256">
    <w:abstractNumId w:val="65"/>
  </w:num>
  <w:num w:numId="5" w16cid:durableId="712316485">
    <w:abstractNumId w:val="4"/>
  </w:num>
  <w:num w:numId="6" w16cid:durableId="396174649">
    <w:abstractNumId w:val="71"/>
  </w:num>
  <w:num w:numId="7" w16cid:durableId="1384716707">
    <w:abstractNumId w:val="61"/>
  </w:num>
  <w:num w:numId="8" w16cid:durableId="1245533586">
    <w:abstractNumId w:val="77"/>
  </w:num>
  <w:num w:numId="9" w16cid:durableId="1498419227">
    <w:abstractNumId w:val="39"/>
  </w:num>
  <w:num w:numId="10" w16cid:durableId="2065176801">
    <w:abstractNumId w:val="5"/>
  </w:num>
  <w:num w:numId="11" w16cid:durableId="624241485">
    <w:abstractNumId w:val="33"/>
  </w:num>
  <w:num w:numId="12" w16cid:durableId="1260213482">
    <w:abstractNumId w:val="69"/>
  </w:num>
  <w:num w:numId="13" w16cid:durableId="376860799">
    <w:abstractNumId w:val="38"/>
  </w:num>
  <w:num w:numId="14" w16cid:durableId="2035497730">
    <w:abstractNumId w:val="7"/>
  </w:num>
  <w:num w:numId="15" w16cid:durableId="1406565454">
    <w:abstractNumId w:val="43"/>
  </w:num>
  <w:num w:numId="16" w16cid:durableId="1060321927">
    <w:abstractNumId w:val="12"/>
  </w:num>
  <w:num w:numId="17" w16cid:durableId="1489714446">
    <w:abstractNumId w:val="6"/>
  </w:num>
  <w:num w:numId="18" w16cid:durableId="1850607158">
    <w:abstractNumId w:val="79"/>
  </w:num>
  <w:num w:numId="19" w16cid:durableId="1296835066">
    <w:abstractNumId w:val="75"/>
  </w:num>
  <w:num w:numId="20" w16cid:durableId="2000576662">
    <w:abstractNumId w:val="48"/>
  </w:num>
  <w:num w:numId="21" w16cid:durableId="871071235">
    <w:abstractNumId w:val="72"/>
  </w:num>
  <w:num w:numId="22" w16cid:durableId="1112364617">
    <w:abstractNumId w:val="36"/>
  </w:num>
  <w:num w:numId="23" w16cid:durableId="1338187993">
    <w:abstractNumId w:val="45"/>
  </w:num>
  <w:num w:numId="24" w16cid:durableId="1920822969">
    <w:abstractNumId w:val="8"/>
  </w:num>
  <w:num w:numId="25" w16cid:durableId="1757629249">
    <w:abstractNumId w:val="68"/>
  </w:num>
  <w:num w:numId="26" w16cid:durableId="742485226">
    <w:abstractNumId w:val="23"/>
  </w:num>
  <w:num w:numId="27" w16cid:durableId="338046253">
    <w:abstractNumId w:val="28"/>
  </w:num>
  <w:num w:numId="28" w16cid:durableId="1198620174">
    <w:abstractNumId w:val="59"/>
  </w:num>
  <w:num w:numId="29" w16cid:durableId="943266659">
    <w:abstractNumId w:val="30"/>
  </w:num>
  <w:num w:numId="30" w16cid:durableId="924529546">
    <w:abstractNumId w:val="46"/>
  </w:num>
  <w:num w:numId="31" w16cid:durableId="2051103023">
    <w:abstractNumId w:val="37"/>
  </w:num>
  <w:num w:numId="32" w16cid:durableId="1249266290">
    <w:abstractNumId w:val="58"/>
  </w:num>
  <w:num w:numId="33" w16cid:durableId="1185482604">
    <w:abstractNumId w:val="54"/>
  </w:num>
  <w:num w:numId="34" w16cid:durableId="410003944">
    <w:abstractNumId w:val="41"/>
  </w:num>
  <w:num w:numId="35" w16cid:durableId="1823736227">
    <w:abstractNumId w:val="32"/>
  </w:num>
  <w:num w:numId="36" w16cid:durableId="1114330667">
    <w:abstractNumId w:val="13"/>
  </w:num>
  <w:num w:numId="37" w16cid:durableId="176315578">
    <w:abstractNumId w:val="35"/>
  </w:num>
  <w:num w:numId="38" w16cid:durableId="1380475796">
    <w:abstractNumId w:val="10"/>
  </w:num>
  <w:num w:numId="39" w16cid:durableId="838303142">
    <w:abstractNumId w:val="26"/>
  </w:num>
  <w:num w:numId="40" w16cid:durableId="1731269059">
    <w:abstractNumId w:val="19"/>
  </w:num>
  <w:num w:numId="41" w16cid:durableId="1586841591">
    <w:abstractNumId w:val="63"/>
  </w:num>
  <w:num w:numId="42" w16cid:durableId="886187207">
    <w:abstractNumId w:val="25"/>
  </w:num>
  <w:num w:numId="43" w16cid:durableId="1636448503">
    <w:abstractNumId w:val="20"/>
  </w:num>
  <w:num w:numId="44" w16cid:durableId="1369523768">
    <w:abstractNumId w:val="42"/>
  </w:num>
  <w:num w:numId="45" w16cid:durableId="301734074">
    <w:abstractNumId w:val="74"/>
  </w:num>
  <w:num w:numId="46" w16cid:durableId="1377779296">
    <w:abstractNumId w:val="0"/>
  </w:num>
  <w:num w:numId="47" w16cid:durableId="1274242451">
    <w:abstractNumId w:val="11"/>
  </w:num>
  <w:num w:numId="48" w16cid:durableId="756369131">
    <w:abstractNumId w:val="3"/>
  </w:num>
  <w:num w:numId="49" w16cid:durableId="1006204330">
    <w:abstractNumId w:val="31"/>
  </w:num>
  <w:num w:numId="50" w16cid:durableId="1989548975">
    <w:abstractNumId w:val="14"/>
  </w:num>
  <w:num w:numId="51" w16cid:durableId="813060098">
    <w:abstractNumId w:val="51"/>
  </w:num>
  <w:num w:numId="52" w16cid:durableId="411246388">
    <w:abstractNumId w:val="34"/>
  </w:num>
  <w:num w:numId="53" w16cid:durableId="695347165">
    <w:abstractNumId w:val="55"/>
  </w:num>
  <w:num w:numId="54" w16cid:durableId="1710956404">
    <w:abstractNumId w:val="76"/>
  </w:num>
  <w:num w:numId="55" w16cid:durableId="783766180">
    <w:abstractNumId w:val="66"/>
  </w:num>
  <w:num w:numId="56" w16cid:durableId="579415382">
    <w:abstractNumId w:val="2"/>
  </w:num>
  <w:num w:numId="57" w16cid:durableId="813909923">
    <w:abstractNumId w:val="22"/>
  </w:num>
  <w:num w:numId="58" w16cid:durableId="870145008">
    <w:abstractNumId w:val="27"/>
  </w:num>
  <w:num w:numId="59" w16cid:durableId="1555652060">
    <w:abstractNumId w:val="1"/>
  </w:num>
  <w:num w:numId="60" w16cid:durableId="2046173135">
    <w:abstractNumId w:val="73"/>
  </w:num>
  <w:num w:numId="61" w16cid:durableId="707072406">
    <w:abstractNumId w:val="60"/>
  </w:num>
  <w:num w:numId="62" w16cid:durableId="1025403129">
    <w:abstractNumId w:val="64"/>
  </w:num>
  <w:num w:numId="63" w16cid:durableId="1025715950">
    <w:abstractNumId w:val="80"/>
  </w:num>
  <w:num w:numId="64" w16cid:durableId="935020174">
    <w:abstractNumId w:val="57"/>
  </w:num>
  <w:num w:numId="65" w16cid:durableId="1450006932">
    <w:abstractNumId w:val="53"/>
  </w:num>
  <w:num w:numId="66" w16cid:durableId="1265920829">
    <w:abstractNumId w:val="40"/>
  </w:num>
  <w:num w:numId="67" w16cid:durableId="799610831">
    <w:abstractNumId w:val="44"/>
  </w:num>
  <w:num w:numId="68" w16cid:durableId="1688168042">
    <w:abstractNumId w:val="47"/>
  </w:num>
  <w:num w:numId="69" w16cid:durableId="750740423">
    <w:abstractNumId w:val="81"/>
  </w:num>
  <w:num w:numId="70" w16cid:durableId="313797955">
    <w:abstractNumId w:val="9"/>
  </w:num>
  <w:num w:numId="71" w16cid:durableId="349993245">
    <w:abstractNumId w:val="52"/>
  </w:num>
  <w:num w:numId="72" w16cid:durableId="655912045">
    <w:abstractNumId w:val="78"/>
  </w:num>
  <w:num w:numId="73" w16cid:durableId="463038414">
    <w:abstractNumId w:val="15"/>
  </w:num>
  <w:num w:numId="74" w16cid:durableId="196357514">
    <w:abstractNumId w:val="21"/>
  </w:num>
  <w:num w:numId="75" w16cid:durableId="293104069">
    <w:abstractNumId w:val="50"/>
  </w:num>
  <w:num w:numId="76" w16cid:durableId="51199593">
    <w:abstractNumId w:val="56"/>
  </w:num>
  <w:num w:numId="77" w16cid:durableId="710493436">
    <w:abstractNumId w:val="24"/>
  </w:num>
  <w:num w:numId="78" w16cid:durableId="1607618237">
    <w:abstractNumId w:val="18"/>
  </w:num>
  <w:num w:numId="79" w16cid:durableId="587272079">
    <w:abstractNumId w:val="70"/>
  </w:num>
  <w:num w:numId="80" w16cid:durableId="1567454739">
    <w:abstractNumId w:val="67"/>
  </w:num>
  <w:num w:numId="81" w16cid:durableId="1785615063">
    <w:abstractNumId w:val="29"/>
  </w:num>
  <w:num w:numId="82" w16cid:durableId="2027750242">
    <w:abstractNumId w:val="16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efaultTableStyle w:val="FISTableStyle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C1D"/>
    <w:rsid w:val="0000040B"/>
    <w:rsid w:val="0000051A"/>
    <w:rsid w:val="00001BC8"/>
    <w:rsid w:val="00001EFC"/>
    <w:rsid w:val="000031F5"/>
    <w:rsid w:val="000045F6"/>
    <w:rsid w:val="00004AB1"/>
    <w:rsid w:val="00004F2A"/>
    <w:rsid w:val="00005019"/>
    <w:rsid w:val="00005158"/>
    <w:rsid w:val="0000517C"/>
    <w:rsid w:val="00005856"/>
    <w:rsid w:val="00005A2E"/>
    <w:rsid w:val="00005C47"/>
    <w:rsid w:val="0000677D"/>
    <w:rsid w:val="00006FB5"/>
    <w:rsid w:val="00006FEA"/>
    <w:rsid w:val="00007377"/>
    <w:rsid w:val="0000740A"/>
    <w:rsid w:val="0000751B"/>
    <w:rsid w:val="00007FA2"/>
    <w:rsid w:val="00010E61"/>
    <w:rsid w:val="00010F27"/>
    <w:rsid w:val="000114F1"/>
    <w:rsid w:val="000119CC"/>
    <w:rsid w:val="00012673"/>
    <w:rsid w:val="00012E64"/>
    <w:rsid w:val="000132B7"/>
    <w:rsid w:val="00013452"/>
    <w:rsid w:val="00013BBA"/>
    <w:rsid w:val="0001401B"/>
    <w:rsid w:val="00014764"/>
    <w:rsid w:val="000149C7"/>
    <w:rsid w:val="000149FC"/>
    <w:rsid w:val="00014DB2"/>
    <w:rsid w:val="00016182"/>
    <w:rsid w:val="00016195"/>
    <w:rsid w:val="000173E3"/>
    <w:rsid w:val="00017B8F"/>
    <w:rsid w:val="00020F2B"/>
    <w:rsid w:val="00021D75"/>
    <w:rsid w:val="00021EC6"/>
    <w:rsid w:val="00022277"/>
    <w:rsid w:val="00022BFF"/>
    <w:rsid w:val="000232A5"/>
    <w:rsid w:val="000233A1"/>
    <w:rsid w:val="000244A9"/>
    <w:rsid w:val="000250ED"/>
    <w:rsid w:val="00025133"/>
    <w:rsid w:val="000260F8"/>
    <w:rsid w:val="000264C6"/>
    <w:rsid w:val="00027A1E"/>
    <w:rsid w:val="000304B5"/>
    <w:rsid w:val="00031691"/>
    <w:rsid w:val="00031787"/>
    <w:rsid w:val="00031B93"/>
    <w:rsid w:val="00031ED6"/>
    <w:rsid w:val="0003324B"/>
    <w:rsid w:val="00033275"/>
    <w:rsid w:val="0003404B"/>
    <w:rsid w:val="0003436D"/>
    <w:rsid w:val="000349E2"/>
    <w:rsid w:val="00034A97"/>
    <w:rsid w:val="00035ABD"/>
    <w:rsid w:val="000368B8"/>
    <w:rsid w:val="00037594"/>
    <w:rsid w:val="000402AB"/>
    <w:rsid w:val="00041519"/>
    <w:rsid w:val="0004282A"/>
    <w:rsid w:val="00042DD7"/>
    <w:rsid w:val="00044194"/>
    <w:rsid w:val="000445E2"/>
    <w:rsid w:val="00045E9E"/>
    <w:rsid w:val="000466C1"/>
    <w:rsid w:val="00046C6B"/>
    <w:rsid w:val="000472EB"/>
    <w:rsid w:val="000501D8"/>
    <w:rsid w:val="00051A8E"/>
    <w:rsid w:val="00051BE9"/>
    <w:rsid w:val="000521ED"/>
    <w:rsid w:val="0005234E"/>
    <w:rsid w:val="00052A59"/>
    <w:rsid w:val="00052B0D"/>
    <w:rsid w:val="00052FFE"/>
    <w:rsid w:val="00053490"/>
    <w:rsid w:val="00053B22"/>
    <w:rsid w:val="00054277"/>
    <w:rsid w:val="000554D9"/>
    <w:rsid w:val="00055DC1"/>
    <w:rsid w:val="0005620B"/>
    <w:rsid w:val="00056241"/>
    <w:rsid w:val="00056823"/>
    <w:rsid w:val="00056B96"/>
    <w:rsid w:val="00056ECB"/>
    <w:rsid w:val="00057BD4"/>
    <w:rsid w:val="00060090"/>
    <w:rsid w:val="00060538"/>
    <w:rsid w:val="000609C2"/>
    <w:rsid w:val="00060E01"/>
    <w:rsid w:val="00060E49"/>
    <w:rsid w:val="00061FC8"/>
    <w:rsid w:val="000620A6"/>
    <w:rsid w:val="000624F5"/>
    <w:rsid w:val="000629BB"/>
    <w:rsid w:val="00063105"/>
    <w:rsid w:val="0006348B"/>
    <w:rsid w:val="00064264"/>
    <w:rsid w:val="000643D6"/>
    <w:rsid w:val="00065087"/>
    <w:rsid w:val="0006561B"/>
    <w:rsid w:val="0006680D"/>
    <w:rsid w:val="00066B7D"/>
    <w:rsid w:val="00071628"/>
    <w:rsid w:val="00072091"/>
    <w:rsid w:val="000724FC"/>
    <w:rsid w:val="000726A9"/>
    <w:rsid w:val="00073550"/>
    <w:rsid w:val="00073699"/>
    <w:rsid w:val="00073E6F"/>
    <w:rsid w:val="00074A03"/>
    <w:rsid w:val="00074CBD"/>
    <w:rsid w:val="00075D4F"/>
    <w:rsid w:val="000760BC"/>
    <w:rsid w:val="000764A6"/>
    <w:rsid w:val="000764FE"/>
    <w:rsid w:val="00077F94"/>
    <w:rsid w:val="00080B4A"/>
    <w:rsid w:val="000816AF"/>
    <w:rsid w:val="00081820"/>
    <w:rsid w:val="00082AF2"/>
    <w:rsid w:val="000835BF"/>
    <w:rsid w:val="000846CD"/>
    <w:rsid w:val="00084EC3"/>
    <w:rsid w:val="00085D3D"/>
    <w:rsid w:val="00086F5C"/>
    <w:rsid w:val="00087333"/>
    <w:rsid w:val="000877A7"/>
    <w:rsid w:val="0008798D"/>
    <w:rsid w:val="00090462"/>
    <w:rsid w:val="00090A5F"/>
    <w:rsid w:val="00090E09"/>
    <w:rsid w:val="00091B1E"/>
    <w:rsid w:val="0009338B"/>
    <w:rsid w:val="00093A0D"/>
    <w:rsid w:val="00093EAA"/>
    <w:rsid w:val="00094593"/>
    <w:rsid w:val="00094C79"/>
    <w:rsid w:val="00094F96"/>
    <w:rsid w:val="0009509A"/>
    <w:rsid w:val="000965BD"/>
    <w:rsid w:val="00096B2E"/>
    <w:rsid w:val="000979F6"/>
    <w:rsid w:val="00097FDE"/>
    <w:rsid w:val="000A02B5"/>
    <w:rsid w:val="000A02DF"/>
    <w:rsid w:val="000A0D9B"/>
    <w:rsid w:val="000A1271"/>
    <w:rsid w:val="000A179C"/>
    <w:rsid w:val="000A19FD"/>
    <w:rsid w:val="000A1C31"/>
    <w:rsid w:val="000A2C35"/>
    <w:rsid w:val="000A343F"/>
    <w:rsid w:val="000A4C4D"/>
    <w:rsid w:val="000A5863"/>
    <w:rsid w:val="000A5923"/>
    <w:rsid w:val="000A5C6E"/>
    <w:rsid w:val="000A65B6"/>
    <w:rsid w:val="000A6911"/>
    <w:rsid w:val="000A6A59"/>
    <w:rsid w:val="000A788D"/>
    <w:rsid w:val="000B05FF"/>
    <w:rsid w:val="000B098D"/>
    <w:rsid w:val="000B0AFC"/>
    <w:rsid w:val="000B0EFD"/>
    <w:rsid w:val="000B150E"/>
    <w:rsid w:val="000B198B"/>
    <w:rsid w:val="000B2517"/>
    <w:rsid w:val="000B408F"/>
    <w:rsid w:val="000B41C7"/>
    <w:rsid w:val="000B4BEB"/>
    <w:rsid w:val="000B593E"/>
    <w:rsid w:val="000B5A6E"/>
    <w:rsid w:val="000B67F1"/>
    <w:rsid w:val="000B69A0"/>
    <w:rsid w:val="000B71C7"/>
    <w:rsid w:val="000C0A62"/>
    <w:rsid w:val="000C0C6D"/>
    <w:rsid w:val="000C1370"/>
    <w:rsid w:val="000C28C4"/>
    <w:rsid w:val="000C2D8B"/>
    <w:rsid w:val="000C3B29"/>
    <w:rsid w:val="000C3E64"/>
    <w:rsid w:val="000C405C"/>
    <w:rsid w:val="000C5936"/>
    <w:rsid w:val="000C5E8B"/>
    <w:rsid w:val="000C7602"/>
    <w:rsid w:val="000C7C4C"/>
    <w:rsid w:val="000D0814"/>
    <w:rsid w:val="000D081C"/>
    <w:rsid w:val="000D27A0"/>
    <w:rsid w:val="000D370A"/>
    <w:rsid w:val="000D38C3"/>
    <w:rsid w:val="000D4BD6"/>
    <w:rsid w:val="000D5758"/>
    <w:rsid w:val="000D5BFB"/>
    <w:rsid w:val="000D7393"/>
    <w:rsid w:val="000E0266"/>
    <w:rsid w:val="000E0481"/>
    <w:rsid w:val="000E0715"/>
    <w:rsid w:val="000E1891"/>
    <w:rsid w:val="000E1BD7"/>
    <w:rsid w:val="000E40B1"/>
    <w:rsid w:val="000E48F2"/>
    <w:rsid w:val="000E59A6"/>
    <w:rsid w:val="000E6182"/>
    <w:rsid w:val="000E6799"/>
    <w:rsid w:val="000E7EF8"/>
    <w:rsid w:val="000F0363"/>
    <w:rsid w:val="000F03AD"/>
    <w:rsid w:val="000F0F9F"/>
    <w:rsid w:val="000F1513"/>
    <w:rsid w:val="000F155B"/>
    <w:rsid w:val="000F2618"/>
    <w:rsid w:val="000F2A47"/>
    <w:rsid w:val="000F33AB"/>
    <w:rsid w:val="000F3F49"/>
    <w:rsid w:val="000F4334"/>
    <w:rsid w:val="000F4B04"/>
    <w:rsid w:val="000F51FA"/>
    <w:rsid w:val="000F5386"/>
    <w:rsid w:val="000F62C9"/>
    <w:rsid w:val="000F62CF"/>
    <w:rsid w:val="000F62DE"/>
    <w:rsid w:val="000F7471"/>
    <w:rsid w:val="001002B1"/>
    <w:rsid w:val="001005A2"/>
    <w:rsid w:val="001005C1"/>
    <w:rsid w:val="0010152B"/>
    <w:rsid w:val="00101999"/>
    <w:rsid w:val="00102C0D"/>
    <w:rsid w:val="00105011"/>
    <w:rsid w:val="001054A0"/>
    <w:rsid w:val="0010643F"/>
    <w:rsid w:val="001064F3"/>
    <w:rsid w:val="00106503"/>
    <w:rsid w:val="00110D6C"/>
    <w:rsid w:val="0011116E"/>
    <w:rsid w:val="0011164D"/>
    <w:rsid w:val="0011168B"/>
    <w:rsid w:val="00111C89"/>
    <w:rsid w:val="00111D36"/>
    <w:rsid w:val="001126F9"/>
    <w:rsid w:val="00112937"/>
    <w:rsid w:val="001139C3"/>
    <w:rsid w:val="00115423"/>
    <w:rsid w:val="00115F0F"/>
    <w:rsid w:val="00116CB9"/>
    <w:rsid w:val="00116EF8"/>
    <w:rsid w:val="001173EE"/>
    <w:rsid w:val="00117B7B"/>
    <w:rsid w:val="00117C44"/>
    <w:rsid w:val="00120206"/>
    <w:rsid w:val="00120A76"/>
    <w:rsid w:val="00120C82"/>
    <w:rsid w:val="00121232"/>
    <w:rsid w:val="00121D70"/>
    <w:rsid w:val="0012235C"/>
    <w:rsid w:val="00122522"/>
    <w:rsid w:val="001241CF"/>
    <w:rsid w:val="00125B1D"/>
    <w:rsid w:val="00125BB1"/>
    <w:rsid w:val="00125FE4"/>
    <w:rsid w:val="00126958"/>
    <w:rsid w:val="001272CC"/>
    <w:rsid w:val="0012792F"/>
    <w:rsid w:val="00127F75"/>
    <w:rsid w:val="0013040F"/>
    <w:rsid w:val="0013088E"/>
    <w:rsid w:val="00130A7E"/>
    <w:rsid w:val="00130B39"/>
    <w:rsid w:val="001316CB"/>
    <w:rsid w:val="001317C3"/>
    <w:rsid w:val="00132C40"/>
    <w:rsid w:val="00132C8C"/>
    <w:rsid w:val="00133FEA"/>
    <w:rsid w:val="0013452B"/>
    <w:rsid w:val="00134974"/>
    <w:rsid w:val="0013505E"/>
    <w:rsid w:val="0013532A"/>
    <w:rsid w:val="0013595B"/>
    <w:rsid w:val="00135C65"/>
    <w:rsid w:val="00135E04"/>
    <w:rsid w:val="00136EC1"/>
    <w:rsid w:val="00137164"/>
    <w:rsid w:val="00140041"/>
    <w:rsid w:val="001414B8"/>
    <w:rsid w:val="00141A13"/>
    <w:rsid w:val="00141E37"/>
    <w:rsid w:val="001429FE"/>
    <w:rsid w:val="00143426"/>
    <w:rsid w:val="001439F1"/>
    <w:rsid w:val="00144764"/>
    <w:rsid w:val="00145158"/>
    <w:rsid w:val="00145270"/>
    <w:rsid w:val="0014740C"/>
    <w:rsid w:val="0014785E"/>
    <w:rsid w:val="001505A5"/>
    <w:rsid w:val="00150C11"/>
    <w:rsid w:val="00150F41"/>
    <w:rsid w:val="00151A25"/>
    <w:rsid w:val="00151CA2"/>
    <w:rsid w:val="00152A0A"/>
    <w:rsid w:val="0015309C"/>
    <w:rsid w:val="001535CC"/>
    <w:rsid w:val="00153F6D"/>
    <w:rsid w:val="00154583"/>
    <w:rsid w:val="00155BD5"/>
    <w:rsid w:val="00156329"/>
    <w:rsid w:val="0015687D"/>
    <w:rsid w:val="001569E4"/>
    <w:rsid w:val="00156D9C"/>
    <w:rsid w:val="00157201"/>
    <w:rsid w:val="001573E3"/>
    <w:rsid w:val="00157B6B"/>
    <w:rsid w:val="001603D3"/>
    <w:rsid w:val="001605F2"/>
    <w:rsid w:val="001619BB"/>
    <w:rsid w:val="00162374"/>
    <w:rsid w:val="00162C7F"/>
    <w:rsid w:val="00162ED8"/>
    <w:rsid w:val="0016309A"/>
    <w:rsid w:val="00164C8E"/>
    <w:rsid w:val="001653FA"/>
    <w:rsid w:val="00165498"/>
    <w:rsid w:val="001659A6"/>
    <w:rsid w:val="00165D41"/>
    <w:rsid w:val="001661AF"/>
    <w:rsid w:val="00166857"/>
    <w:rsid w:val="00166AFD"/>
    <w:rsid w:val="00167341"/>
    <w:rsid w:val="00167C5F"/>
    <w:rsid w:val="00171C8C"/>
    <w:rsid w:val="00172C7D"/>
    <w:rsid w:val="001732D6"/>
    <w:rsid w:val="00173C8C"/>
    <w:rsid w:val="00173F31"/>
    <w:rsid w:val="00174096"/>
    <w:rsid w:val="001745C7"/>
    <w:rsid w:val="00174646"/>
    <w:rsid w:val="00174B31"/>
    <w:rsid w:val="00174C13"/>
    <w:rsid w:val="00176105"/>
    <w:rsid w:val="00176DC7"/>
    <w:rsid w:val="00177422"/>
    <w:rsid w:val="0018024E"/>
    <w:rsid w:val="0018055F"/>
    <w:rsid w:val="00180A57"/>
    <w:rsid w:val="00181347"/>
    <w:rsid w:val="0018365E"/>
    <w:rsid w:val="00183DA3"/>
    <w:rsid w:val="00184040"/>
    <w:rsid w:val="001841B9"/>
    <w:rsid w:val="00184524"/>
    <w:rsid w:val="00184D80"/>
    <w:rsid w:val="00184DDD"/>
    <w:rsid w:val="00185596"/>
    <w:rsid w:val="00186905"/>
    <w:rsid w:val="001901A7"/>
    <w:rsid w:val="00190C4A"/>
    <w:rsid w:val="00190D3E"/>
    <w:rsid w:val="00191372"/>
    <w:rsid w:val="0019155A"/>
    <w:rsid w:val="00191C39"/>
    <w:rsid w:val="00192E5B"/>
    <w:rsid w:val="00193D85"/>
    <w:rsid w:val="001940CA"/>
    <w:rsid w:val="001951E1"/>
    <w:rsid w:val="0019648C"/>
    <w:rsid w:val="00196513"/>
    <w:rsid w:val="00196B44"/>
    <w:rsid w:val="00196EF1"/>
    <w:rsid w:val="0019716A"/>
    <w:rsid w:val="001A01F8"/>
    <w:rsid w:val="001A100B"/>
    <w:rsid w:val="001A104E"/>
    <w:rsid w:val="001A10AC"/>
    <w:rsid w:val="001A14C6"/>
    <w:rsid w:val="001A1A76"/>
    <w:rsid w:val="001A1CBD"/>
    <w:rsid w:val="001A34C8"/>
    <w:rsid w:val="001A3ADF"/>
    <w:rsid w:val="001A4B53"/>
    <w:rsid w:val="001A4DB0"/>
    <w:rsid w:val="001A5468"/>
    <w:rsid w:val="001A5AA4"/>
    <w:rsid w:val="001A5B45"/>
    <w:rsid w:val="001A6D08"/>
    <w:rsid w:val="001A793C"/>
    <w:rsid w:val="001A798C"/>
    <w:rsid w:val="001A7D73"/>
    <w:rsid w:val="001A7DF0"/>
    <w:rsid w:val="001B0542"/>
    <w:rsid w:val="001B06A3"/>
    <w:rsid w:val="001B0A37"/>
    <w:rsid w:val="001B17AE"/>
    <w:rsid w:val="001B1D9C"/>
    <w:rsid w:val="001B2312"/>
    <w:rsid w:val="001B2AA2"/>
    <w:rsid w:val="001B2C38"/>
    <w:rsid w:val="001B2D0D"/>
    <w:rsid w:val="001B32FE"/>
    <w:rsid w:val="001B57E7"/>
    <w:rsid w:val="001B5DE6"/>
    <w:rsid w:val="001B5F11"/>
    <w:rsid w:val="001B6A04"/>
    <w:rsid w:val="001B6A5F"/>
    <w:rsid w:val="001B6A6B"/>
    <w:rsid w:val="001B6D90"/>
    <w:rsid w:val="001B6F30"/>
    <w:rsid w:val="001B7B2C"/>
    <w:rsid w:val="001C0F4B"/>
    <w:rsid w:val="001C1658"/>
    <w:rsid w:val="001C225D"/>
    <w:rsid w:val="001C3040"/>
    <w:rsid w:val="001C49D1"/>
    <w:rsid w:val="001C4AEB"/>
    <w:rsid w:val="001C4D5A"/>
    <w:rsid w:val="001C5640"/>
    <w:rsid w:val="001C5A2A"/>
    <w:rsid w:val="001C6390"/>
    <w:rsid w:val="001C7087"/>
    <w:rsid w:val="001C7AC2"/>
    <w:rsid w:val="001D0A2D"/>
    <w:rsid w:val="001D0DE9"/>
    <w:rsid w:val="001D1755"/>
    <w:rsid w:val="001D1756"/>
    <w:rsid w:val="001D188D"/>
    <w:rsid w:val="001D1BFF"/>
    <w:rsid w:val="001D286A"/>
    <w:rsid w:val="001D3A1F"/>
    <w:rsid w:val="001D436E"/>
    <w:rsid w:val="001D59D6"/>
    <w:rsid w:val="001D5B19"/>
    <w:rsid w:val="001D6CB7"/>
    <w:rsid w:val="001D6F89"/>
    <w:rsid w:val="001D70CD"/>
    <w:rsid w:val="001E0073"/>
    <w:rsid w:val="001E2362"/>
    <w:rsid w:val="001E2653"/>
    <w:rsid w:val="001E4F82"/>
    <w:rsid w:val="001E5CC8"/>
    <w:rsid w:val="001F07C0"/>
    <w:rsid w:val="001F102E"/>
    <w:rsid w:val="001F343C"/>
    <w:rsid w:val="001F4605"/>
    <w:rsid w:val="001F48D4"/>
    <w:rsid w:val="001F5084"/>
    <w:rsid w:val="001F52E0"/>
    <w:rsid w:val="001F53B9"/>
    <w:rsid w:val="001F53CF"/>
    <w:rsid w:val="001F56AD"/>
    <w:rsid w:val="001F587E"/>
    <w:rsid w:val="001F7472"/>
    <w:rsid w:val="00200496"/>
    <w:rsid w:val="002004ED"/>
    <w:rsid w:val="00200E9A"/>
    <w:rsid w:val="002017D2"/>
    <w:rsid w:val="00202C92"/>
    <w:rsid w:val="00203E80"/>
    <w:rsid w:val="002050FA"/>
    <w:rsid w:val="00205B59"/>
    <w:rsid w:val="00205BF7"/>
    <w:rsid w:val="00206610"/>
    <w:rsid w:val="00206752"/>
    <w:rsid w:val="00206E3F"/>
    <w:rsid w:val="00206F26"/>
    <w:rsid w:val="00207359"/>
    <w:rsid w:val="002074A7"/>
    <w:rsid w:val="00207886"/>
    <w:rsid w:val="00207AB6"/>
    <w:rsid w:val="00207D2D"/>
    <w:rsid w:val="00210004"/>
    <w:rsid w:val="002102CB"/>
    <w:rsid w:val="00211085"/>
    <w:rsid w:val="00212984"/>
    <w:rsid w:val="00213D51"/>
    <w:rsid w:val="00213F31"/>
    <w:rsid w:val="0021407B"/>
    <w:rsid w:val="0021428E"/>
    <w:rsid w:val="002148F4"/>
    <w:rsid w:val="00214C5F"/>
    <w:rsid w:val="00214DA5"/>
    <w:rsid w:val="00214E6F"/>
    <w:rsid w:val="00214EED"/>
    <w:rsid w:val="00215A70"/>
    <w:rsid w:val="0021649E"/>
    <w:rsid w:val="002164E4"/>
    <w:rsid w:val="0021688C"/>
    <w:rsid w:val="00216EFF"/>
    <w:rsid w:val="002172B7"/>
    <w:rsid w:val="00217674"/>
    <w:rsid w:val="002176C3"/>
    <w:rsid w:val="00217DB0"/>
    <w:rsid w:val="00220058"/>
    <w:rsid w:val="00220559"/>
    <w:rsid w:val="002206F8"/>
    <w:rsid w:val="00223620"/>
    <w:rsid w:val="002239FA"/>
    <w:rsid w:val="00223E57"/>
    <w:rsid w:val="002243BD"/>
    <w:rsid w:val="002247D9"/>
    <w:rsid w:val="002250BA"/>
    <w:rsid w:val="0022515C"/>
    <w:rsid w:val="00225811"/>
    <w:rsid w:val="002264CF"/>
    <w:rsid w:val="00226744"/>
    <w:rsid w:val="00226D0E"/>
    <w:rsid w:val="00226FAC"/>
    <w:rsid w:val="0022730C"/>
    <w:rsid w:val="002276AE"/>
    <w:rsid w:val="00227A19"/>
    <w:rsid w:val="00227F44"/>
    <w:rsid w:val="00230035"/>
    <w:rsid w:val="002305B5"/>
    <w:rsid w:val="00230D9A"/>
    <w:rsid w:val="00233F69"/>
    <w:rsid w:val="002353FC"/>
    <w:rsid w:val="00235944"/>
    <w:rsid w:val="00235A94"/>
    <w:rsid w:val="00236009"/>
    <w:rsid w:val="00241E69"/>
    <w:rsid w:val="00241E85"/>
    <w:rsid w:val="00242826"/>
    <w:rsid w:val="00243961"/>
    <w:rsid w:val="00245630"/>
    <w:rsid w:val="00245A12"/>
    <w:rsid w:val="002465A4"/>
    <w:rsid w:val="002475DC"/>
    <w:rsid w:val="00247DE2"/>
    <w:rsid w:val="00252A5C"/>
    <w:rsid w:val="00252D61"/>
    <w:rsid w:val="00252F71"/>
    <w:rsid w:val="0025607B"/>
    <w:rsid w:val="002574A6"/>
    <w:rsid w:val="00257562"/>
    <w:rsid w:val="00257E33"/>
    <w:rsid w:val="00260B22"/>
    <w:rsid w:val="00260DFA"/>
    <w:rsid w:val="002624E5"/>
    <w:rsid w:val="00262675"/>
    <w:rsid w:val="00262A10"/>
    <w:rsid w:val="00262D10"/>
    <w:rsid w:val="00264A7F"/>
    <w:rsid w:val="00264BEE"/>
    <w:rsid w:val="0026637C"/>
    <w:rsid w:val="002663D1"/>
    <w:rsid w:val="00267DE9"/>
    <w:rsid w:val="00267F32"/>
    <w:rsid w:val="002706AB"/>
    <w:rsid w:val="00270E22"/>
    <w:rsid w:val="002719EF"/>
    <w:rsid w:val="00271F03"/>
    <w:rsid w:val="002722CA"/>
    <w:rsid w:val="00272760"/>
    <w:rsid w:val="00274A70"/>
    <w:rsid w:val="00274C7E"/>
    <w:rsid w:val="002750DB"/>
    <w:rsid w:val="00275686"/>
    <w:rsid w:val="002766D5"/>
    <w:rsid w:val="00277B2C"/>
    <w:rsid w:val="0028033B"/>
    <w:rsid w:val="00280467"/>
    <w:rsid w:val="00280482"/>
    <w:rsid w:val="0028054E"/>
    <w:rsid w:val="00280802"/>
    <w:rsid w:val="00280969"/>
    <w:rsid w:val="00281E48"/>
    <w:rsid w:val="00281F42"/>
    <w:rsid w:val="002834CB"/>
    <w:rsid w:val="00283682"/>
    <w:rsid w:val="00283BC5"/>
    <w:rsid w:val="00283C30"/>
    <w:rsid w:val="002849E1"/>
    <w:rsid w:val="00284DC4"/>
    <w:rsid w:val="002854C4"/>
    <w:rsid w:val="00286B79"/>
    <w:rsid w:val="002876B5"/>
    <w:rsid w:val="00287D7B"/>
    <w:rsid w:val="00287DD9"/>
    <w:rsid w:val="00290BDA"/>
    <w:rsid w:val="002910C0"/>
    <w:rsid w:val="00291873"/>
    <w:rsid w:val="002920BB"/>
    <w:rsid w:val="00292174"/>
    <w:rsid w:val="002926A3"/>
    <w:rsid w:val="0029327D"/>
    <w:rsid w:val="0029383E"/>
    <w:rsid w:val="002939A7"/>
    <w:rsid w:val="002942E8"/>
    <w:rsid w:val="002951D6"/>
    <w:rsid w:val="00295468"/>
    <w:rsid w:val="002955DA"/>
    <w:rsid w:val="00295A50"/>
    <w:rsid w:val="00295E2C"/>
    <w:rsid w:val="00295EA1"/>
    <w:rsid w:val="00296352"/>
    <w:rsid w:val="0029737E"/>
    <w:rsid w:val="0029757E"/>
    <w:rsid w:val="00297858"/>
    <w:rsid w:val="00297931"/>
    <w:rsid w:val="00297B14"/>
    <w:rsid w:val="00297FFC"/>
    <w:rsid w:val="002A079B"/>
    <w:rsid w:val="002A0B30"/>
    <w:rsid w:val="002A118D"/>
    <w:rsid w:val="002A1A1D"/>
    <w:rsid w:val="002A241F"/>
    <w:rsid w:val="002A29D4"/>
    <w:rsid w:val="002A2AAA"/>
    <w:rsid w:val="002A3C33"/>
    <w:rsid w:val="002A5555"/>
    <w:rsid w:val="002A72B9"/>
    <w:rsid w:val="002A7D97"/>
    <w:rsid w:val="002B08B9"/>
    <w:rsid w:val="002B2AEE"/>
    <w:rsid w:val="002B3275"/>
    <w:rsid w:val="002B349D"/>
    <w:rsid w:val="002B43EB"/>
    <w:rsid w:val="002B454B"/>
    <w:rsid w:val="002B4F12"/>
    <w:rsid w:val="002B59CF"/>
    <w:rsid w:val="002B6018"/>
    <w:rsid w:val="002B62BD"/>
    <w:rsid w:val="002B66CD"/>
    <w:rsid w:val="002B67B9"/>
    <w:rsid w:val="002B6AE0"/>
    <w:rsid w:val="002B7346"/>
    <w:rsid w:val="002C0F61"/>
    <w:rsid w:val="002C1992"/>
    <w:rsid w:val="002C1E9D"/>
    <w:rsid w:val="002C284C"/>
    <w:rsid w:val="002C34DC"/>
    <w:rsid w:val="002C687A"/>
    <w:rsid w:val="002C78BB"/>
    <w:rsid w:val="002C7A50"/>
    <w:rsid w:val="002C7AD3"/>
    <w:rsid w:val="002C7D5A"/>
    <w:rsid w:val="002C7F2B"/>
    <w:rsid w:val="002D0DD9"/>
    <w:rsid w:val="002D108C"/>
    <w:rsid w:val="002D14EC"/>
    <w:rsid w:val="002D1FC0"/>
    <w:rsid w:val="002D249B"/>
    <w:rsid w:val="002D3063"/>
    <w:rsid w:val="002D340F"/>
    <w:rsid w:val="002D3665"/>
    <w:rsid w:val="002D3674"/>
    <w:rsid w:val="002D3FC5"/>
    <w:rsid w:val="002D3FEE"/>
    <w:rsid w:val="002D49C4"/>
    <w:rsid w:val="002D5F0A"/>
    <w:rsid w:val="002D5F2A"/>
    <w:rsid w:val="002D64C6"/>
    <w:rsid w:val="002D68C6"/>
    <w:rsid w:val="002D76C8"/>
    <w:rsid w:val="002D77C1"/>
    <w:rsid w:val="002D7F4A"/>
    <w:rsid w:val="002E05F6"/>
    <w:rsid w:val="002E4994"/>
    <w:rsid w:val="002E4A22"/>
    <w:rsid w:val="002E5633"/>
    <w:rsid w:val="002E6EFD"/>
    <w:rsid w:val="002F003C"/>
    <w:rsid w:val="002F04C3"/>
    <w:rsid w:val="002F0A9C"/>
    <w:rsid w:val="002F29C1"/>
    <w:rsid w:val="002F368F"/>
    <w:rsid w:val="002F3D1E"/>
    <w:rsid w:val="002F4548"/>
    <w:rsid w:val="002F4566"/>
    <w:rsid w:val="002F52DD"/>
    <w:rsid w:val="002F53D0"/>
    <w:rsid w:val="002F54E9"/>
    <w:rsid w:val="002F5644"/>
    <w:rsid w:val="002F619E"/>
    <w:rsid w:val="002F70AD"/>
    <w:rsid w:val="002F7B81"/>
    <w:rsid w:val="002F7D22"/>
    <w:rsid w:val="0030011F"/>
    <w:rsid w:val="00300410"/>
    <w:rsid w:val="003006F5"/>
    <w:rsid w:val="00301647"/>
    <w:rsid w:val="00301A8A"/>
    <w:rsid w:val="00301A9D"/>
    <w:rsid w:val="00302CC4"/>
    <w:rsid w:val="003034D8"/>
    <w:rsid w:val="00303DF7"/>
    <w:rsid w:val="0030403F"/>
    <w:rsid w:val="00304540"/>
    <w:rsid w:val="00305130"/>
    <w:rsid w:val="003052A0"/>
    <w:rsid w:val="0030631B"/>
    <w:rsid w:val="003068A3"/>
    <w:rsid w:val="003068E4"/>
    <w:rsid w:val="00306F3F"/>
    <w:rsid w:val="00307785"/>
    <w:rsid w:val="003078DE"/>
    <w:rsid w:val="003079A4"/>
    <w:rsid w:val="00307A25"/>
    <w:rsid w:val="00311BDB"/>
    <w:rsid w:val="00315150"/>
    <w:rsid w:val="003154D7"/>
    <w:rsid w:val="0031568A"/>
    <w:rsid w:val="00316440"/>
    <w:rsid w:val="00316A41"/>
    <w:rsid w:val="00317DE7"/>
    <w:rsid w:val="0032065B"/>
    <w:rsid w:val="00320B05"/>
    <w:rsid w:val="00320D14"/>
    <w:rsid w:val="00320DD3"/>
    <w:rsid w:val="00321114"/>
    <w:rsid w:val="003215D7"/>
    <w:rsid w:val="00321D52"/>
    <w:rsid w:val="003221D5"/>
    <w:rsid w:val="003221E3"/>
    <w:rsid w:val="003221F1"/>
    <w:rsid w:val="00322859"/>
    <w:rsid w:val="003228B2"/>
    <w:rsid w:val="0032394F"/>
    <w:rsid w:val="00324399"/>
    <w:rsid w:val="00325668"/>
    <w:rsid w:val="003258E6"/>
    <w:rsid w:val="00325D04"/>
    <w:rsid w:val="00326674"/>
    <w:rsid w:val="003275BA"/>
    <w:rsid w:val="003275F8"/>
    <w:rsid w:val="00327AB4"/>
    <w:rsid w:val="00327B04"/>
    <w:rsid w:val="003311AC"/>
    <w:rsid w:val="003316C0"/>
    <w:rsid w:val="00331FC6"/>
    <w:rsid w:val="00332FA9"/>
    <w:rsid w:val="0033372E"/>
    <w:rsid w:val="003342E9"/>
    <w:rsid w:val="00336177"/>
    <w:rsid w:val="00336D9C"/>
    <w:rsid w:val="00336F10"/>
    <w:rsid w:val="003376DB"/>
    <w:rsid w:val="00340FF1"/>
    <w:rsid w:val="003443CA"/>
    <w:rsid w:val="00344793"/>
    <w:rsid w:val="003447C0"/>
    <w:rsid w:val="00344935"/>
    <w:rsid w:val="00344B5B"/>
    <w:rsid w:val="00345FEE"/>
    <w:rsid w:val="003464E9"/>
    <w:rsid w:val="00346D2E"/>
    <w:rsid w:val="0035158E"/>
    <w:rsid w:val="00351D75"/>
    <w:rsid w:val="00351F24"/>
    <w:rsid w:val="00352305"/>
    <w:rsid w:val="0035406D"/>
    <w:rsid w:val="0035418B"/>
    <w:rsid w:val="00354287"/>
    <w:rsid w:val="0035483C"/>
    <w:rsid w:val="00354A36"/>
    <w:rsid w:val="00355625"/>
    <w:rsid w:val="00356C09"/>
    <w:rsid w:val="00357500"/>
    <w:rsid w:val="003578FE"/>
    <w:rsid w:val="00360865"/>
    <w:rsid w:val="00360D63"/>
    <w:rsid w:val="00360FD1"/>
    <w:rsid w:val="0036172A"/>
    <w:rsid w:val="00362281"/>
    <w:rsid w:val="00362FC2"/>
    <w:rsid w:val="003642A4"/>
    <w:rsid w:val="0036505C"/>
    <w:rsid w:val="00365119"/>
    <w:rsid w:val="00365B61"/>
    <w:rsid w:val="00365D7A"/>
    <w:rsid w:val="003663E7"/>
    <w:rsid w:val="00366995"/>
    <w:rsid w:val="00366FEA"/>
    <w:rsid w:val="0036706A"/>
    <w:rsid w:val="00370B41"/>
    <w:rsid w:val="00371EB9"/>
    <w:rsid w:val="00371F4A"/>
    <w:rsid w:val="0037440E"/>
    <w:rsid w:val="00375E62"/>
    <w:rsid w:val="003762F5"/>
    <w:rsid w:val="003768B8"/>
    <w:rsid w:val="00377272"/>
    <w:rsid w:val="00377273"/>
    <w:rsid w:val="0038012B"/>
    <w:rsid w:val="003801BD"/>
    <w:rsid w:val="003805C8"/>
    <w:rsid w:val="00380AA9"/>
    <w:rsid w:val="00380B0E"/>
    <w:rsid w:val="0038181B"/>
    <w:rsid w:val="00381C13"/>
    <w:rsid w:val="00383AE5"/>
    <w:rsid w:val="00383B36"/>
    <w:rsid w:val="00383F13"/>
    <w:rsid w:val="0038562E"/>
    <w:rsid w:val="00385CB4"/>
    <w:rsid w:val="003863A5"/>
    <w:rsid w:val="00386F0E"/>
    <w:rsid w:val="003878DB"/>
    <w:rsid w:val="003902FB"/>
    <w:rsid w:val="003904AF"/>
    <w:rsid w:val="00390565"/>
    <w:rsid w:val="0039094A"/>
    <w:rsid w:val="00390E4F"/>
    <w:rsid w:val="00391FC3"/>
    <w:rsid w:val="00392CFF"/>
    <w:rsid w:val="00393639"/>
    <w:rsid w:val="00395328"/>
    <w:rsid w:val="00395479"/>
    <w:rsid w:val="003967E8"/>
    <w:rsid w:val="00396E7C"/>
    <w:rsid w:val="00397030"/>
    <w:rsid w:val="003A0202"/>
    <w:rsid w:val="003A0D0E"/>
    <w:rsid w:val="003A1249"/>
    <w:rsid w:val="003A1BAF"/>
    <w:rsid w:val="003A26A6"/>
    <w:rsid w:val="003A3556"/>
    <w:rsid w:val="003A47E3"/>
    <w:rsid w:val="003A521C"/>
    <w:rsid w:val="003A6208"/>
    <w:rsid w:val="003A64BB"/>
    <w:rsid w:val="003A6C31"/>
    <w:rsid w:val="003A6DD4"/>
    <w:rsid w:val="003A7398"/>
    <w:rsid w:val="003A7A5A"/>
    <w:rsid w:val="003A7DE9"/>
    <w:rsid w:val="003B1837"/>
    <w:rsid w:val="003B1857"/>
    <w:rsid w:val="003B1F83"/>
    <w:rsid w:val="003B2E70"/>
    <w:rsid w:val="003B39A9"/>
    <w:rsid w:val="003B3FA0"/>
    <w:rsid w:val="003B42DD"/>
    <w:rsid w:val="003B4B39"/>
    <w:rsid w:val="003B4B5F"/>
    <w:rsid w:val="003B4D51"/>
    <w:rsid w:val="003B4E05"/>
    <w:rsid w:val="003B58E3"/>
    <w:rsid w:val="003B687D"/>
    <w:rsid w:val="003B7326"/>
    <w:rsid w:val="003B798F"/>
    <w:rsid w:val="003B7A4F"/>
    <w:rsid w:val="003B7B25"/>
    <w:rsid w:val="003C00F2"/>
    <w:rsid w:val="003C0674"/>
    <w:rsid w:val="003C2059"/>
    <w:rsid w:val="003C22F0"/>
    <w:rsid w:val="003C39C7"/>
    <w:rsid w:val="003C3C58"/>
    <w:rsid w:val="003C470C"/>
    <w:rsid w:val="003C474A"/>
    <w:rsid w:val="003C4A23"/>
    <w:rsid w:val="003C556F"/>
    <w:rsid w:val="003C5798"/>
    <w:rsid w:val="003C5F54"/>
    <w:rsid w:val="003C692E"/>
    <w:rsid w:val="003C780D"/>
    <w:rsid w:val="003C788D"/>
    <w:rsid w:val="003C7ED4"/>
    <w:rsid w:val="003D001B"/>
    <w:rsid w:val="003D13BA"/>
    <w:rsid w:val="003D276F"/>
    <w:rsid w:val="003D27DC"/>
    <w:rsid w:val="003D347D"/>
    <w:rsid w:val="003D4250"/>
    <w:rsid w:val="003D4C83"/>
    <w:rsid w:val="003D5A2E"/>
    <w:rsid w:val="003D6FE8"/>
    <w:rsid w:val="003D72CB"/>
    <w:rsid w:val="003E0C17"/>
    <w:rsid w:val="003E0D3A"/>
    <w:rsid w:val="003E12F9"/>
    <w:rsid w:val="003E205B"/>
    <w:rsid w:val="003E2601"/>
    <w:rsid w:val="003E276F"/>
    <w:rsid w:val="003E2EF7"/>
    <w:rsid w:val="003E46BB"/>
    <w:rsid w:val="003E50F5"/>
    <w:rsid w:val="003E516D"/>
    <w:rsid w:val="003E59ED"/>
    <w:rsid w:val="003E5D85"/>
    <w:rsid w:val="003E66E6"/>
    <w:rsid w:val="003E7117"/>
    <w:rsid w:val="003E76CF"/>
    <w:rsid w:val="003E7BDA"/>
    <w:rsid w:val="003F0BA9"/>
    <w:rsid w:val="003F0E6D"/>
    <w:rsid w:val="003F0EF8"/>
    <w:rsid w:val="003F15C5"/>
    <w:rsid w:val="003F262D"/>
    <w:rsid w:val="003F28A3"/>
    <w:rsid w:val="003F317C"/>
    <w:rsid w:val="003F3FF1"/>
    <w:rsid w:val="003F4CC0"/>
    <w:rsid w:val="003F55AA"/>
    <w:rsid w:val="003F6000"/>
    <w:rsid w:val="003F6024"/>
    <w:rsid w:val="003F66B4"/>
    <w:rsid w:val="003F6FEF"/>
    <w:rsid w:val="003F7508"/>
    <w:rsid w:val="003F7A53"/>
    <w:rsid w:val="003F7C62"/>
    <w:rsid w:val="00401EEF"/>
    <w:rsid w:val="004022B8"/>
    <w:rsid w:val="0040257C"/>
    <w:rsid w:val="00402798"/>
    <w:rsid w:val="004027A1"/>
    <w:rsid w:val="00403231"/>
    <w:rsid w:val="00403A9D"/>
    <w:rsid w:val="00403DC7"/>
    <w:rsid w:val="004042F1"/>
    <w:rsid w:val="004048A7"/>
    <w:rsid w:val="004068B7"/>
    <w:rsid w:val="00407CE0"/>
    <w:rsid w:val="00410253"/>
    <w:rsid w:val="00410A3F"/>
    <w:rsid w:val="00410B54"/>
    <w:rsid w:val="0041114F"/>
    <w:rsid w:val="00411362"/>
    <w:rsid w:val="00411687"/>
    <w:rsid w:val="00412A28"/>
    <w:rsid w:val="004131EE"/>
    <w:rsid w:val="0041334B"/>
    <w:rsid w:val="004134A1"/>
    <w:rsid w:val="00413870"/>
    <w:rsid w:val="004139C7"/>
    <w:rsid w:val="0041428C"/>
    <w:rsid w:val="00414538"/>
    <w:rsid w:val="00414668"/>
    <w:rsid w:val="00414AE1"/>
    <w:rsid w:val="004151FF"/>
    <w:rsid w:val="0041666A"/>
    <w:rsid w:val="0041731B"/>
    <w:rsid w:val="004209F1"/>
    <w:rsid w:val="004216B3"/>
    <w:rsid w:val="00421703"/>
    <w:rsid w:val="004219EA"/>
    <w:rsid w:val="00421B04"/>
    <w:rsid w:val="00421B23"/>
    <w:rsid w:val="00421C4B"/>
    <w:rsid w:val="0042357E"/>
    <w:rsid w:val="00423785"/>
    <w:rsid w:val="004244EA"/>
    <w:rsid w:val="00425377"/>
    <w:rsid w:val="00425E57"/>
    <w:rsid w:val="004267BC"/>
    <w:rsid w:val="00426B1C"/>
    <w:rsid w:val="00426FFC"/>
    <w:rsid w:val="004304A1"/>
    <w:rsid w:val="004311CD"/>
    <w:rsid w:val="00431B52"/>
    <w:rsid w:val="0043211C"/>
    <w:rsid w:val="00432269"/>
    <w:rsid w:val="0043288D"/>
    <w:rsid w:val="004328B3"/>
    <w:rsid w:val="00432D2E"/>
    <w:rsid w:val="0043320D"/>
    <w:rsid w:val="0043379F"/>
    <w:rsid w:val="00433A61"/>
    <w:rsid w:val="00433D70"/>
    <w:rsid w:val="00433D9A"/>
    <w:rsid w:val="004343B9"/>
    <w:rsid w:val="004344E3"/>
    <w:rsid w:val="004350E4"/>
    <w:rsid w:val="00435889"/>
    <w:rsid w:val="00440831"/>
    <w:rsid w:val="00440F3F"/>
    <w:rsid w:val="00441075"/>
    <w:rsid w:val="004413FD"/>
    <w:rsid w:val="00441597"/>
    <w:rsid w:val="00441B6E"/>
    <w:rsid w:val="00442061"/>
    <w:rsid w:val="00442A30"/>
    <w:rsid w:val="004432E1"/>
    <w:rsid w:val="0044775A"/>
    <w:rsid w:val="00447EE0"/>
    <w:rsid w:val="0045109A"/>
    <w:rsid w:val="00451211"/>
    <w:rsid w:val="0045246C"/>
    <w:rsid w:val="004526C5"/>
    <w:rsid w:val="00452F97"/>
    <w:rsid w:val="0045316D"/>
    <w:rsid w:val="00453C16"/>
    <w:rsid w:val="0045577A"/>
    <w:rsid w:val="00456F6D"/>
    <w:rsid w:val="00460B2D"/>
    <w:rsid w:val="0046125A"/>
    <w:rsid w:val="00461321"/>
    <w:rsid w:val="00462391"/>
    <w:rsid w:val="00463528"/>
    <w:rsid w:val="004648D2"/>
    <w:rsid w:val="00464E37"/>
    <w:rsid w:val="00465100"/>
    <w:rsid w:val="00465BAB"/>
    <w:rsid w:val="00465E93"/>
    <w:rsid w:val="00465FAA"/>
    <w:rsid w:val="00466272"/>
    <w:rsid w:val="00467166"/>
    <w:rsid w:val="00467867"/>
    <w:rsid w:val="00467E8A"/>
    <w:rsid w:val="00470076"/>
    <w:rsid w:val="00471005"/>
    <w:rsid w:val="004712E0"/>
    <w:rsid w:val="00471410"/>
    <w:rsid w:val="00471955"/>
    <w:rsid w:val="00471A9F"/>
    <w:rsid w:val="00471D15"/>
    <w:rsid w:val="00471F65"/>
    <w:rsid w:val="004721C9"/>
    <w:rsid w:val="00472501"/>
    <w:rsid w:val="00472B0B"/>
    <w:rsid w:val="00472C4A"/>
    <w:rsid w:val="00472C74"/>
    <w:rsid w:val="00473077"/>
    <w:rsid w:val="0047430B"/>
    <w:rsid w:val="004747AB"/>
    <w:rsid w:val="0047488C"/>
    <w:rsid w:val="00475713"/>
    <w:rsid w:val="004760E1"/>
    <w:rsid w:val="0047654A"/>
    <w:rsid w:val="00477B95"/>
    <w:rsid w:val="0048018B"/>
    <w:rsid w:val="004803CC"/>
    <w:rsid w:val="00480677"/>
    <w:rsid w:val="004819C4"/>
    <w:rsid w:val="00482275"/>
    <w:rsid w:val="00482F2E"/>
    <w:rsid w:val="00483ABF"/>
    <w:rsid w:val="00483ED0"/>
    <w:rsid w:val="00484BE0"/>
    <w:rsid w:val="00485233"/>
    <w:rsid w:val="004853BD"/>
    <w:rsid w:val="004855A3"/>
    <w:rsid w:val="004856CC"/>
    <w:rsid w:val="0048655F"/>
    <w:rsid w:val="00486B24"/>
    <w:rsid w:val="00487B80"/>
    <w:rsid w:val="00487C7E"/>
    <w:rsid w:val="00487E7B"/>
    <w:rsid w:val="004908F2"/>
    <w:rsid w:val="00491305"/>
    <w:rsid w:val="004917E5"/>
    <w:rsid w:val="00492DF7"/>
    <w:rsid w:val="0049401F"/>
    <w:rsid w:val="00496792"/>
    <w:rsid w:val="00496886"/>
    <w:rsid w:val="0049788A"/>
    <w:rsid w:val="00497F9F"/>
    <w:rsid w:val="004A085F"/>
    <w:rsid w:val="004A0CE0"/>
    <w:rsid w:val="004A2332"/>
    <w:rsid w:val="004A235A"/>
    <w:rsid w:val="004A289B"/>
    <w:rsid w:val="004A337A"/>
    <w:rsid w:val="004A35E5"/>
    <w:rsid w:val="004A3A81"/>
    <w:rsid w:val="004A44FA"/>
    <w:rsid w:val="004A5B0F"/>
    <w:rsid w:val="004A60B8"/>
    <w:rsid w:val="004A725E"/>
    <w:rsid w:val="004B0C2D"/>
    <w:rsid w:val="004B0EEE"/>
    <w:rsid w:val="004B20F7"/>
    <w:rsid w:val="004B32F1"/>
    <w:rsid w:val="004B383F"/>
    <w:rsid w:val="004B3E07"/>
    <w:rsid w:val="004B40A5"/>
    <w:rsid w:val="004B4C20"/>
    <w:rsid w:val="004B4CDB"/>
    <w:rsid w:val="004B4EFF"/>
    <w:rsid w:val="004B55CB"/>
    <w:rsid w:val="004B591F"/>
    <w:rsid w:val="004B6B97"/>
    <w:rsid w:val="004B6FB8"/>
    <w:rsid w:val="004B749C"/>
    <w:rsid w:val="004B7F60"/>
    <w:rsid w:val="004C0E65"/>
    <w:rsid w:val="004C1E38"/>
    <w:rsid w:val="004C2188"/>
    <w:rsid w:val="004C23E1"/>
    <w:rsid w:val="004C2476"/>
    <w:rsid w:val="004C2735"/>
    <w:rsid w:val="004C2A23"/>
    <w:rsid w:val="004C2F90"/>
    <w:rsid w:val="004C326B"/>
    <w:rsid w:val="004C370B"/>
    <w:rsid w:val="004C49B6"/>
    <w:rsid w:val="004C4E69"/>
    <w:rsid w:val="004C5050"/>
    <w:rsid w:val="004C560B"/>
    <w:rsid w:val="004C56A9"/>
    <w:rsid w:val="004C56DF"/>
    <w:rsid w:val="004C56FC"/>
    <w:rsid w:val="004C5D29"/>
    <w:rsid w:val="004C5D71"/>
    <w:rsid w:val="004C70F0"/>
    <w:rsid w:val="004C7342"/>
    <w:rsid w:val="004C7B03"/>
    <w:rsid w:val="004C7FE4"/>
    <w:rsid w:val="004D067E"/>
    <w:rsid w:val="004D08DC"/>
    <w:rsid w:val="004D0CBD"/>
    <w:rsid w:val="004D2E9B"/>
    <w:rsid w:val="004D3EA9"/>
    <w:rsid w:val="004D403A"/>
    <w:rsid w:val="004D5759"/>
    <w:rsid w:val="004D5CC3"/>
    <w:rsid w:val="004D643F"/>
    <w:rsid w:val="004D6A9A"/>
    <w:rsid w:val="004D6E01"/>
    <w:rsid w:val="004D6E9E"/>
    <w:rsid w:val="004D6FCD"/>
    <w:rsid w:val="004E029E"/>
    <w:rsid w:val="004E0B80"/>
    <w:rsid w:val="004E0E0C"/>
    <w:rsid w:val="004E118D"/>
    <w:rsid w:val="004E126D"/>
    <w:rsid w:val="004E2180"/>
    <w:rsid w:val="004E29CC"/>
    <w:rsid w:val="004E2D76"/>
    <w:rsid w:val="004E338C"/>
    <w:rsid w:val="004E42E8"/>
    <w:rsid w:val="004E4FBF"/>
    <w:rsid w:val="004E68EF"/>
    <w:rsid w:val="004F04DD"/>
    <w:rsid w:val="004F1ED5"/>
    <w:rsid w:val="004F225C"/>
    <w:rsid w:val="004F2468"/>
    <w:rsid w:val="004F2CB6"/>
    <w:rsid w:val="004F381C"/>
    <w:rsid w:val="004F3C24"/>
    <w:rsid w:val="004F3DEA"/>
    <w:rsid w:val="004F40BB"/>
    <w:rsid w:val="004F4C36"/>
    <w:rsid w:val="004F61BE"/>
    <w:rsid w:val="004F6D3A"/>
    <w:rsid w:val="004F72F9"/>
    <w:rsid w:val="004F78E2"/>
    <w:rsid w:val="004F7A79"/>
    <w:rsid w:val="004F7B80"/>
    <w:rsid w:val="004F7E6E"/>
    <w:rsid w:val="00500D3B"/>
    <w:rsid w:val="00501736"/>
    <w:rsid w:val="005018E9"/>
    <w:rsid w:val="00502233"/>
    <w:rsid w:val="0050357B"/>
    <w:rsid w:val="0050365B"/>
    <w:rsid w:val="0050429D"/>
    <w:rsid w:val="0050468F"/>
    <w:rsid w:val="00506A2F"/>
    <w:rsid w:val="00507D1A"/>
    <w:rsid w:val="00507D94"/>
    <w:rsid w:val="00507DFA"/>
    <w:rsid w:val="00510008"/>
    <w:rsid w:val="00510591"/>
    <w:rsid w:val="0051069F"/>
    <w:rsid w:val="00510AF8"/>
    <w:rsid w:val="00510B52"/>
    <w:rsid w:val="00512B50"/>
    <w:rsid w:val="00513921"/>
    <w:rsid w:val="0051444D"/>
    <w:rsid w:val="005148A8"/>
    <w:rsid w:val="005149B2"/>
    <w:rsid w:val="005151F8"/>
    <w:rsid w:val="005153D6"/>
    <w:rsid w:val="0051543A"/>
    <w:rsid w:val="00515671"/>
    <w:rsid w:val="005156A2"/>
    <w:rsid w:val="00515CF5"/>
    <w:rsid w:val="00515E58"/>
    <w:rsid w:val="00515FA6"/>
    <w:rsid w:val="0051615E"/>
    <w:rsid w:val="00521359"/>
    <w:rsid w:val="00521429"/>
    <w:rsid w:val="00521441"/>
    <w:rsid w:val="005216E4"/>
    <w:rsid w:val="005218CA"/>
    <w:rsid w:val="00524211"/>
    <w:rsid w:val="005247BD"/>
    <w:rsid w:val="005262D4"/>
    <w:rsid w:val="00526F0F"/>
    <w:rsid w:val="005272D4"/>
    <w:rsid w:val="005317FB"/>
    <w:rsid w:val="005318CE"/>
    <w:rsid w:val="00531A05"/>
    <w:rsid w:val="00531D34"/>
    <w:rsid w:val="00531D4D"/>
    <w:rsid w:val="00532277"/>
    <w:rsid w:val="005338E1"/>
    <w:rsid w:val="00533A63"/>
    <w:rsid w:val="00534E4E"/>
    <w:rsid w:val="00535CF1"/>
    <w:rsid w:val="00535E04"/>
    <w:rsid w:val="00537AE0"/>
    <w:rsid w:val="00537C4F"/>
    <w:rsid w:val="00537DED"/>
    <w:rsid w:val="00540E13"/>
    <w:rsid w:val="005411DC"/>
    <w:rsid w:val="00541703"/>
    <w:rsid w:val="00542440"/>
    <w:rsid w:val="00542685"/>
    <w:rsid w:val="00542C87"/>
    <w:rsid w:val="00544CB8"/>
    <w:rsid w:val="00544EBE"/>
    <w:rsid w:val="00544F45"/>
    <w:rsid w:val="005459F1"/>
    <w:rsid w:val="00546670"/>
    <w:rsid w:val="00546776"/>
    <w:rsid w:val="0054771B"/>
    <w:rsid w:val="00547AEE"/>
    <w:rsid w:val="00547E89"/>
    <w:rsid w:val="005526F3"/>
    <w:rsid w:val="00552956"/>
    <w:rsid w:val="005529D3"/>
    <w:rsid w:val="005532F2"/>
    <w:rsid w:val="005540FC"/>
    <w:rsid w:val="00554E18"/>
    <w:rsid w:val="005566A9"/>
    <w:rsid w:val="00556738"/>
    <w:rsid w:val="00557C85"/>
    <w:rsid w:val="00560A96"/>
    <w:rsid w:val="00560BA8"/>
    <w:rsid w:val="00561DCF"/>
    <w:rsid w:val="0056260C"/>
    <w:rsid w:val="00562A66"/>
    <w:rsid w:val="00563EA2"/>
    <w:rsid w:val="00563FB0"/>
    <w:rsid w:val="005644CD"/>
    <w:rsid w:val="00565205"/>
    <w:rsid w:val="00565516"/>
    <w:rsid w:val="005660B3"/>
    <w:rsid w:val="00566517"/>
    <w:rsid w:val="00566D0B"/>
    <w:rsid w:val="00566D1E"/>
    <w:rsid w:val="0056783A"/>
    <w:rsid w:val="005678E6"/>
    <w:rsid w:val="00570C71"/>
    <w:rsid w:val="0057180F"/>
    <w:rsid w:val="00571CCF"/>
    <w:rsid w:val="00571F80"/>
    <w:rsid w:val="0057277F"/>
    <w:rsid w:val="00572B39"/>
    <w:rsid w:val="00573983"/>
    <w:rsid w:val="00573FD3"/>
    <w:rsid w:val="0057420A"/>
    <w:rsid w:val="0057450A"/>
    <w:rsid w:val="0057491C"/>
    <w:rsid w:val="005755F0"/>
    <w:rsid w:val="005756F8"/>
    <w:rsid w:val="005757F7"/>
    <w:rsid w:val="0057622C"/>
    <w:rsid w:val="0057630B"/>
    <w:rsid w:val="00576CC5"/>
    <w:rsid w:val="00577153"/>
    <w:rsid w:val="0057742A"/>
    <w:rsid w:val="00577749"/>
    <w:rsid w:val="0058010F"/>
    <w:rsid w:val="0058037E"/>
    <w:rsid w:val="0058069C"/>
    <w:rsid w:val="00580781"/>
    <w:rsid w:val="005808E4"/>
    <w:rsid w:val="005809B1"/>
    <w:rsid w:val="0058115F"/>
    <w:rsid w:val="00581498"/>
    <w:rsid w:val="00581FB7"/>
    <w:rsid w:val="00582372"/>
    <w:rsid w:val="00582ADA"/>
    <w:rsid w:val="00583A50"/>
    <w:rsid w:val="00584429"/>
    <w:rsid w:val="005855BE"/>
    <w:rsid w:val="00586977"/>
    <w:rsid w:val="00586D4E"/>
    <w:rsid w:val="00586ED3"/>
    <w:rsid w:val="00587D68"/>
    <w:rsid w:val="0059021F"/>
    <w:rsid w:val="00591170"/>
    <w:rsid w:val="00593220"/>
    <w:rsid w:val="00593238"/>
    <w:rsid w:val="00593272"/>
    <w:rsid w:val="00593929"/>
    <w:rsid w:val="00594E80"/>
    <w:rsid w:val="005953C5"/>
    <w:rsid w:val="00595A06"/>
    <w:rsid w:val="00595B9E"/>
    <w:rsid w:val="0059611A"/>
    <w:rsid w:val="005966CE"/>
    <w:rsid w:val="00596CD9"/>
    <w:rsid w:val="005978B8"/>
    <w:rsid w:val="005A033D"/>
    <w:rsid w:val="005A0A53"/>
    <w:rsid w:val="005A0C97"/>
    <w:rsid w:val="005A1B31"/>
    <w:rsid w:val="005A1D92"/>
    <w:rsid w:val="005A26D7"/>
    <w:rsid w:val="005A3E21"/>
    <w:rsid w:val="005A441C"/>
    <w:rsid w:val="005A6033"/>
    <w:rsid w:val="005A65F1"/>
    <w:rsid w:val="005B042C"/>
    <w:rsid w:val="005B04C5"/>
    <w:rsid w:val="005B0A52"/>
    <w:rsid w:val="005B2637"/>
    <w:rsid w:val="005B2A6B"/>
    <w:rsid w:val="005B3F82"/>
    <w:rsid w:val="005B4212"/>
    <w:rsid w:val="005B448F"/>
    <w:rsid w:val="005B4AB1"/>
    <w:rsid w:val="005B5844"/>
    <w:rsid w:val="005B5AB1"/>
    <w:rsid w:val="005B789E"/>
    <w:rsid w:val="005C0DEB"/>
    <w:rsid w:val="005C1064"/>
    <w:rsid w:val="005C137A"/>
    <w:rsid w:val="005C1532"/>
    <w:rsid w:val="005C2ADB"/>
    <w:rsid w:val="005C2C7D"/>
    <w:rsid w:val="005C2F71"/>
    <w:rsid w:val="005C30D4"/>
    <w:rsid w:val="005C3BFE"/>
    <w:rsid w:val="005C3EF3"/>
    <w:rsid w:val="005C3EFD"/>
    <w:rsid w:val="005C4430"/>
    <w:rsid w:val="005C4727"/>
    <w:rsid w:val="005C4DDD"/>
    <w:rsid w:val="005C54E7"/>
    <w:rsid w:val="005C5741"/>
    <w:rsid w:val="005C5EF2"/>
    <w:rsid w:val="005C5F61"/>
    <w:rsid w:val="005C792B"/>
    <w:rsid w:val="005D0FF0"/>
    <w:rsid w:val="005D2295"/>
    <w:rsid w:val="005D22E2"/>
    <w:rsid w:val="005D25E0"/>
    <w:rsid w:val="005D2A45"/>
    <w:rsid w:val="005D2BF2"/>
    <w:rsid w:val="005D3429"/>
    <w:rsid w:val="005D34A4"/>
    <w:rsid w:val="005D34C8"/>
    <w:rsid w:val="005D39ED"/>
    <w:rsid w:val="005D53DC"/>
    <w:rsid w:val="005D57B1"/>
    <w:rsid w:val="005D5DA2"/>
    <w:rsid w:val="005D72A3"/>
    <w:rsid w:val="005D748D"/>
    <w:rsid w:val="005D7B04"/>
    <w:rsid w:val="005D7B13"/>
    <w:rsid w:val="005D7B45"/>
    <w:rsid w:val="005E0BD9"/>
    <w:rsid w:val="005E218C"/>
    <w:rsid w:val="005E21CE"/>
    <w:rsid w:val="005E28D7"/>
    <w:rsid w:val="005E29DE"/>
    <w:rsid w:val="005E41D5"/>
    <w:rsid w:val="005E4FD4"/>
    <w:rsid w:val="005E5AF8"/>
    <w:rsid w:val="005E76CA"/>
    <w:rsid w:val="005F00E3"/>
    <w:rsid w:val="005F1623"/>
    <w:rsid w:val="005F1E35"/>
    <w:rsid w:val="005F1FC9"/>
    <w:rsid w:val="005F3700"/>
    <w:rsid w:val="005F3C0A"/>
    <w:rsid w:val="005F3DED"/>
    <w:rsid w:val="005F3FD2"/>
    <w:rsid w:val="005F40D6"/>
    <w:rsid w:val="005F42EA"/>
    <w:rsid w:val="005F46BE"/>
    <w:rsid w:val="005F4D38"/>
    <w:rsid w:val="005F5042"/>
    <w:rsid w:val="005F687C"/>
    <w:rsid w:val="005F7435"/>
    <w:rsid w:val="005F7FBB"/>
    <w:rsid w:val="00600A33"/>
    <w:rsid w:val="00601283"/>
    <w:rsid w:val="006017EF"/>
    <w:rsid w:val="00602192"/>
    <w:rsid w:val="00603B5D"/>
    <w:rsid w:val="00605112"/>
    <w:rsid w:val="006053BE"/>
    <w:rsid w:val="00605B83"/>
    <w:rsid w:val="00607333"/>
    <w:rsid w:val="00610AE3"/>
    <w:rsid w:val="0061250A"/>
    <w:rsid w:val="00613917"/>
    <w:rsid w:val="00613E4D"/>
    <w:rsid w:val="00614A0E"/>
    <w:rsid w:val="006161E7"/>
    <w:rsid w:val="0061753D"/>
    <w:rsid w:val="00617791"/>
    <w:rsid w:val="006200BE"/>
    <w:rsid w:val="00621317"/>
    <w:rsid w:val="0062135E"/>
    <w:rsid w:val="006225CC"/>
    <w:rsid w:val="006227A3"/>
    <w:rsid w:val="00623AD4"/>
    <w:rsid w:val="00623E09"/>
    <w:rsid w:val="00623F12"/>
    <w:rsid w:val="00624FC4"/>
    <w:rsid w:val="0062532E"/>
    <w:rsid w:val="00625B11"/>
    <w:rsid w:val="00625B63"/>
    <w:rsid w:val="00626039"/>
    <w:rsid w:val="006270DB"/>
    <w:rsid w:val="00630A2A"/>
    <w:rsid w:val="0063167B"/>
    <w:rsid w:val="006318AE"/>
    <w:rsid w:val="00631D36"/>
    <w:rsid w:val="006332DC"/>
    <w:rsid w:val="00633B89"/>
    <w:rsid w:val="0063438A"/>
    <w:rsid w:val="0063570E"/>
    <w:rsid w:val="00637A89"/>
    <w:rsid w:val="00640143"/>
    <w:rsid w:val="0064037B"/>
    <w:rsid w:val="00640504"/>
    <w:rsid w:val="00640EB2"/>
    <w:rsid w:val="006410DA"/>
    <w:rsid w:val="00641647"/>
    <w:rsid w:val="006427BE"/>
    <w:rsid w:val="006454C7"/>
    <w:rsid w:val="00645DFE"/>
    <w:rsid w:val="0064604E"/>
    <w:rsid w:val="00646BBD"/>
    <w:rsid w:val="00646D24"/>
    <w:rsid w:val="00650626"/>
    <w:rsid w:val="00651AF8"/>
    <w:rsid w:val="0065228C"/>
    <w:rsid w:val="006525C1"/>
    <w:rsid w:val="0065276E"/>
    <w:rsid w:val="006548F6"/>
    <w:rsid w:val="00655A60"/>
    <w:rsid w:val="00655B52"/>
    <w:rsid w:val="006564DC"/>
    <w:rsid w:val="0066116F"/>
    <w:rsid w:val="006616B9"/>
    <w:rsid w:val="0066269D"/>
    <w:rsid w:val="00662787"/>
    <w:rsid w:val="006631BB"/>
    <w:rsid w:val="0066366B"/>
    <w:rsid w:val="006642BF"/>
    <w:rsid w:val="00664669"/>
    <w:rsid w:val="00664EA4"/>
    <w:rsid w:val="00665085"/>
    <w:rsid w:val="0066699B"/>
    <w:rsid w:val="00667328"/>
    <w:rsid w:val="00670B7E"/>
    <w:rsid w:val="00671A17"/>
    <w:rsid w:val="00673249"/>
    <w:rsid w:val="00673994"/>
    <w:rsid w:val="00673FBC"/>
    <w:rsid w:val="00674725"/>
    <w:rsid w:val="00674EC0"/>
    <w:rsid w:val="00675672"/>
    <w:rsid w:val="006768B3"/>
    <w:rsid w:val="00676CFD"/>
    <w:rsid w:val="006773EE"/>
    <w:rsid w:val="006774F3"/>
    <w:rsid w:val="00677C0E"/>
    <w:rsid w:val="00677EA2"/>
    <w:rsid w:val="00680CD7"/>
    <w:rsid w:val="0068156A"/>
    <w:rsid w:val="00681730"/>
    <w:rsid w:val="00681D19"/>
    <w:rsid w:val="00681F87"/>
    <w:rsid w:val="00682B63"/>
    <w:rsid w:val="00683BF1"/>
    <w:rsid w:val="00683C87"/>
    <w:rsid w:val="006841B4"/>
    <w:rsid w:val="00684744"/>
    <w:rsid w:val="00685521"/>
    <w:rsid w:val="00685B2E"/>
    <w:rsid w:val="00686514"/>
    <w:rsid w:val="00687439"/>
    <w:rsid w:val="0069098C"/>
    <w:rsid w:val="00691184"/>
    <w:rsid w:val="006914DD"/>
    <w:rsid w:val="00691C25"/>
    <w:rsid w:val="00692346"/>
    <w:rsid w:val="00692AA3"/>
    <w:rsid w:val="006935FF"/>
    <w:rsid w:val="00693A30"/>
    <w:rsid w:val="00693D7F"/>
    <w:rsid w:val="00693FDA"/>
    <w:rsid w:val="00694051"/>
    <w:rsid w:val="00694E6E"/>
    <w:rsid w:val="006952EC"/>
    <w:rsid w:val="00696B3B"/>
    <w:rsid w:val="006974DC"/>
    <w:rsid w:val="00697C0E"/>
    <w:rsid w:val="00697C60"/>
    <w:rsid w:val="006A0370"/>
    <w:rsid w:val="006A0A73"/>
    <w:rsid w:val="006A22CC"/>
    <w:rsid w:val="006A2BEC"/>
    <w:rsid w:val="006A34AD"/>
    <w:rsid w:val="006A44F6"/>
    <w:rsid w:val="006A4A6F"/>
    <w:rsid w:val="006A531C"/>
    <w:rsid w:val="006A5697"/>
    <w:rsid w:val="006A59F0"/>
    <w:rsid w:val="006A5BE4"/>
    <w:rsid w:val="006A625F"/>
    <w:rsid w:val="006A6C7E"/>
    <w:rsid w:val="006A79F5"/>
    <w:rsid w:val="006B11E6"/>
    <w:rsid w:val="006B1E4F"/>
    <w:rsid w:val="006B2268"/>
    <w:rsid w:val="006B2A28"/>
    <w:rsid w:val="006B2D55"/>
    <w:rsid w:val="006B2F0B"/>
    <w:rsid w:val="006B2F48"/>
    <w:rsid w:val="006B3090"/>
    <w:rsid w:val="006B399E"/>
    <w:rsid w:val="006B3B06"/>
    <w:rsid w:val="006B3DC0"/>
    <w:rsid w:val="006B4B8E"/>
    <w:rsid w:val="006B574F"/>
    <w:rsid w:val="006B653D"/>
    <w:rsid w:val="006B6D4E"/>
    <w:rsid w:val="006B70EB"/>
    <w:rsid w:val="006B7D7E"/>
    <w:rsid w:val="006B7FEE"/>
    <w:rsid w:val="006C059A"/>
    <w:rsid w:val="006C1678"/>
    <w:rsid w:val="006C1A46"/>
    <w:rsid w:val="006C2194"/>
    <w:rsid w:val="006C28EF"/>
    <w:rsid w:val="006C4281"/>
    <w:rsid w:val="006C5D0C"/>
    <w:rsid w:val="006C6443"/>
    <w:rsid w:val="006C64DD"/>
    <w:rsid w:val="006C67DF"/>
    <w:rsid w:val="006D15D2"/>
    <w:rsid w:val="006D16F1"/>
    <w:rsid w:val="006D1966"/>
    <w:rsid w:val="006D20AA"/>
    <w:rsid w:val="006D2400"/>
    <w:rsid w:val="006D419C"/>
    <w:rsid w:val="006D5486"/>
    <w:rsid w:val="006D63F0"/>
    <w:rsid w:val="006D71B9"/>
    <w:rsid w:val="006E03B3"/>
    <w:rsid w:val="006E0495"/>
    <w:rsid w:val="006E07D2"/>
    <w:rsid w:val="006E0E87"/>
    <w:rsid w:val="006E2563"/>
    <w:rsid w:val="006E3AD1"/>
    <w:rsid w:val="006E3EBD"/>
    <w:rsid w:val="006E5F35"/>
    <w:rsid w:val="006E62F9"/>
    <w:rsid w:val="006E6EA8"/>
    <w:rsid w:val="006E7651"/>
    <w:rsid w:val="006E7D90"/>
    <w:rsid w:val="006F0905"/>
    <w:rsid w:val="006F0AC3"/>
    <w:rsid w:val="006F1241"/>
    <w:rsid w:val="006F14E5"/>
    <w:rsid w:val="006F1548"/>
    <w:rsid w:val="006F4694"/>
    <w:rsid w:val="006F4AE0"/>
    <w:rsid w:val="006F525B"/>
    <w:rsid w:val="006F5A56"/>
    <w:rsid w:val="006F6012"/>
    <w:rsid w:val="006F6936"/>
    <w:rsid w:val="006F695E"/>
    <w:rsid w:val="006F787E"/>
    <w:rsid w:val="006F78CB"/>
    <w:rsid w:val="006F79EE"/>
    <w:rsid w:val="006F7B09"/>
    <w:rsid w:val="007005EF"/>
    <w:rsid w:val="00700E94"/>
    <w:rsid w:val="00701029"/>
    <w:rsid w:val="007015F7"/>
    <w:rsid w:val="00701C77"/>
    <w:rsid w:val="007027AE"/>
    <w:rsid w:val="007029EB"/>
    <w:rsid w:val="00703E02"/>
    <w:rsid w:val="00704607"/>
    <w:rsid w:val="00704F5E"/>
    <w:rsid w:val="007050A5"/>
    <w:rsid w:val="00705C0D"/>
    <w:rsid w:val="00707E45"/>
    <w:rsid w:val="00711500"/>
    <w:rsid w:val="00713526"/>
    <w:rsid w:val="007137C0"/>
    <w:rsid w:val="0071394C"/>
    <w:rsid w:val="007144C9"/>
    <w:rsid w:val="00714843"/>
    <w:rsid w:val="00715ED4"/>
    <w:rsid w:val="00716F6B"/>
    <w:rsid w:val="0071711A"/>
    <w:rsid w:val="00717B54"/>
    <w:rsid w:val="00722347"/>
    <w:rsid w:val="00722CBD"/>
    <w:rsid w:val="00722DAC"/>
    <w:rsid w:val="00722E96"/>
    <w:rsid w:val="007249C0"/>
    <w:rsid w:val="007249C3"/>
    <w:rsid w:val="00724E53"/>
    <w:rsid w:val="00724FA2"/>
    <w:rsid w:val="007250E4"/>
    <w:rsid w:val="00725CCA"/>
    <w:rsid w:val="00725EF5"/>
    <w:rsid w:val="007261E0"/>
    <w:rsid w:val="00730965"/>
    <w:rsid w:val="00730CE6"/>
    <w:rsid w:val="0073365B"/>
    <w:rsid w:val="00733A92"/>
    <w:rsid w:val="00733CD8"/>
    <w:rsid w:val="00733FF6"/>
    <w:rsid w:val="0073496D"/>
    <w:rsid w:val="00735151"/>
    <w:rsid w:val="00735E33"/>
    <w:rsid w:val="00736CBE"/>
    <w:rsid w:val="00736F96"/>
    <w:rsid w:val="007371A6"/>
    <w:rsid w:val="00737EDB"/>
    <w:rsid w:val="007406BE"/>
    <w:rsid w:val="00740BCA"/>
    <w:rsid w:val="007413FC"/>
    <w:rsid w:val="0074147F"/>
    <w:rsid w:val="007415E3"/>
    <w:rsid w:val="00741935"/>
    <w:rsid w:val="00741B8F"/>
    <w:rsid w:val="007433B4"/>
    <w:rsid w:val="00744C5D"/>
    <w:rsid w:val="00745496"/>
    <w:rsid w:val="00746B7A"/>
    <w:rsid w:val="0074722B"/>
    <w:rsid w:val="007506C8"/>
    <w:rsid w:val="00750711"/>
    <w:rsid w:val="007508B7"/>
    <w:rsid w:val="0075148C"/>
    <w:rsid w:val="00751FC2"/>
    <w:rsid w:val="00752388"/>
    <w:rsid w:val="00752B1A"/>
    <w:rsid w:val="00752BAD"/>
    <w:rsid w:val="00753477"/>
    <w:rsid w:val="00753BCA"/>
    <w:rsid w:val="00753F97"/>
    <w:rsid w:val="007551E3"/>
    <w:rsid w:val="0075624C"/>
    <w:rsid w:val="007574FC"/>
    <w:rsid w:val="007577E6"/>
    <w:rsid w:val="00761EF2"/>
    <w:rsid w:val="00761F23"/>
    <w:rsid w:val="00762564"/>
    <w:rsid w:val="00762C57"/>
    <w:rsid w:val="007640D0"/>
    <w:rsid w:val="00764CF0"/>
    <w:rsid w:val="00764D80"/>
    <w:rsid w:val="0076605C"/>
    <w:rsid w:val="0076624A"/>
    <w:rsid w:val="0076692D"/>
    <w:rsid w:val="00770EAF"/>
    <w:rsid w:val="0077116F"/>
    <w:rsid w:val="00771194"/>
    <w:rsid w:val="0077238E"/>
    <w:rsid w:val="0077256F"/>
    <w:rsid w:val="007733E8"/>
    <w:rsid w:val="00773440"/>
    <w:rsid w:val="00773496"/>
    <w:rsid w:val="00773CB8"/>
    <w:rsid w:val="00773DBF"/>
    <w:rsid w:val="00774416"/>
    <w:rsid w:val="007747BB"/>
    <w:rsid w:val="00774C72"/>
    <w:rsid w:val="00774C91"/>
    <w:rsid w:val="0077558B"/>
    <w:rsid w:val="007756C2"/>
    <w:rsid w:val="007763F9"/>
    <w:rsid w:val="007771F2"/>
    <w:rsid w:val="00777664"/>
    <w:rsid w:val="007777F4"/>
    <w:rsid w:val="00777F68"/>
    <w:rsid w:val="007811C1"/>
    <w:rsid w:val="00781684"/>
    <w:rsid w:val="00781B81"/>
    <w:rsid w:val="0078217A"/>
    <w:rsid w:val="0078223B"/>
    <w:rsid w:val="00782D16"/>
    <w:rsid w:val="00782E39"/>
    <w:rsid w:val="0078344F"/>
    <w:rsid w:val="00784F3E"/>
    <w:rsid w:val="00785C93"/>
    <w:rsid w:val="007863FE"/>
    <w:rsid w:val="00786E4F"/>
    <w:rsid w:val="00786F54"/>
    <w:rsid w:val="00787B77"/>
    <w:rsid w:val="0079199E"/>
    <w:rsid w:val="00791FDC"/>
    <w:rsid w:val="00792379"/>
    <w:rsid w:val="00792501"/>
    <w:rsid w:val="007926EF"/>
    <w:rsid w:val="00792BA5"/>
    <w:rsid w:val="00793313"/>
    <w:rsid w:val="00793D7A"/>
    <w:rsid w:val="007945A3"/>
    <w:rsid w:val="0079548C"/>
    <w:rsid w:val="007966F5"/>
    <w:rsid w:val="00797E53"/>
    <w:rsid w:val="007A1015"/>
    <w:rsid w:val="007A108A"/>
    <w:rsid w:val="007A17AB"/>
    <w:rsid w:val="007A1F39"/>
    <w:rsid w:val="007A2C07"/>
    <w:rsid w:val="007A37A7"/>
    <w:rsid w:val="007A4F5B"/>
    <w:rsid w:val="007A5D3D"/>
    <w:rsid w:val="007A5D4E"/>
    <w:rsid w:val="007A6283"/>
    <w:rsid w:val="007A6B84"/>
    <w:rsid w:val="007A7C0D"/>
    <w:rsid w:val="007A7D8C"/>
    <w:rsid w:val="007B0E31"/>
    <w:rsid w:val="007B11FF"/>
    <w:rsid w:val="007B18F3"/>
    <w:rsid w:val="007B1F36"/>
    <w:rsid w:val="007B210E"/>
    <w:rsid w:val="007B2391"/>
    <w:rsid w:val="007B3640"/>
    <w:rsid w:val="007B3DAA"/>
    <w:rsid w:val="007B4AC2"/>
    <w:rsid w:val="007B53D2"/>
    <w:rsid w:val="007B559C"/>
    <w:rsid w:val="007B5C69"/>
    <w:rsid w:val="007B5FD0"/>
    <w:rsid w:val="007B6352"/>
    <w:rsid w:val="007B6B83"/>
    <w:rsid w:val="007B6CCE"/>
    <w:rsid w:val="007B6E54"/>
    <w:rsid w:val="007B6FFF"/>
    <w:rsid w:val="007B73A0"/>
    <w:rsid w:val="007B77F8"/>
    <w:rsid w:val="007C0739"/>
    <w:rsid w:val="007C13E7"/>
    <w:rsid w:val="007C1566"/>
    <w:rsid w:val="007C2EB0"/>
    <w:rsid w:val="007C4B44"/>
    <w:rsid w:val="007C5491"/>
    <w:rsid w:val="007C5C48"/>
    <w:rsid w:val="007C60B3"/>
    <w:rsid w:val="007C64A5"/>
    <w:rsid w:val="007C6DE6"/>
    <w:rsid w:val="007C7B5B"/>
    <w:rsid w:val="007C7C48"/>
    <w:rsid w:val="007C7C75"/>
    <w:rsid w:val="007D0003"/>
    <w:rsid w:val="007D08C2"/>
    <w:rsid w:val="007D0D67"/>
    <w:rsid w:val="007D159C"/>
    <w:rsid w:val="007D15F7"/>
    <w:rsid w:val="007D1B91"/>
    <w:rsid w:val="007D26AA"/>
    <w:rsid w:val="007D27D7"/>
    <w:rsid w:val="007D3594"/>
    <w:rsid w:val="007D3BB3"/>
    <w:rsid w:val="007D415A"/>
    <w:rsid w:val="007D515C"/>
    <w:rsid w:val="007D60DF"/>
    <w:rsid w:val="007D6E91"/>
    <w:rsid w:val="007D7023"/>
    <w:rsid w:val="007D7C6D"/>
    <w:rsid w:val="007D7F8C"/>
    <w:rsid w:val="007E0462"/>
    <w:rsid w:val="007E108D"/>
    <w:rsid w:val="007E119B"/>
    <w:rsid w:val="007E1762"/>
    <w:rsid w:val="007E2E85"/>
    <w:rsid w:val="007E30AC"/>
    <w:rsid w:val="007E4085"/>
    <w:rsid w:val="007E4241"/>
    <w:rsid w:val="007E473D"/>
    <w:rsid w:val="007E5E36"/>
    <w:rsid w:val="007E6484"/>
    <w:rsid w:val="007E7630"/>
    <w:rsid w:val="007E7978"/>
    <w:rsid w:val="007F041A"/>
    <w:rsid w:val="007F0446"/>
    <w:rsid w:val="007F050C"/>
    <w:rsid w:val="007F05F6"/>
    <w:rsid w:val="007F068C"/>
    <w:rsid w:val="007F0BAC"/>
    <w:rsid w:val="007F1330"/>
    <w:rsid w:val="007F23A6"/>
    <w:rsid w:val="007F3FBD"/>
    <w:rsid w:val="007F493C"/>
    <w:rsid w:val="007F4F60"/>
    <w:rsid w:val="007F6332"/>
    <w:rsid w:val="007F63B3"/>
    <w:rsid w:val="007F6B33"/>
    <w:rsid w:val="007F6E2D"/>
    <w:rsid w:val="008000F7"/>
    <w:rsid w:val="008010E1"/>
    <w:rsid w:val="00801477"/>
    <w:rsid w:val="00801C3A"/>
    <w:rsid w:val="00802735"/>
    <w:rsid w:val="00802BDD"/>
    <w:rsid w:val="00803708"/>
    <w:rsid w:val="00803FE5"/>
    <w:rsid w:val="00804B43"/>
    <w:rsid w:val="00804B77"/>
    <w:rsid w:val="00806774"/>
    <w:rsid w:val="0080683D"/>
    <w:rsid w:val="00807277"/>
    <w:rsid w:val="00810512"/>
    <w:rsid w:val="00810A61"/>
    <w:rsid w:val="0081150D"/>
    <w:rsid w:val="00811540"/>
    <w:rsid w:val="00811F3E"/>
    <w:rsid w:val="00812DBA"/>
    <w:rsid w:val="00812F26"/>
    <w:rsid w:val="00813205"/>
    <w:rsid w:val="00813C01"/>
    <w:rsid w:val="008145E8"/>
    <w:rsid w:val="00814DA0"/>
    <w:rsid w:val="008158C8"/>
    <w:rsid w:val="0081646F"/>
    <w:rsid w:val="00816FE6"/>
    <w:rsid w:val="00817327"/>
    <w:rsid w:val="00820870"/>
    <w:rsid w:val="008221E7"/>
    <w:rsid w:val="008225FF"/>
    <w:rsid w:val="00825055"/>
    <w:rsid w:val="00826512"/>
    <w:rsid w:val="00826FA9"/>
    <w:rsid w:val="00830315"/>
    <w:rsid w:val="00830DEA"/>
    <w:rsid w:val="00833995"/>
    <w:rsid w:val="00833F88"/>
    <w:rsid w:val="0083407E"/>
    <w:rsid w:val="008345EB"/>
    <w:rsid w:val="00835193"/>
    <w:rsid w:val="0083602D"/>
    <w:rsid w:val="00836699"/>
    <w:rsid w:val="008369F7"/>
    <w:rsid w:val="00837035"/>
    <w:rsid w:val="0083752C"/>
    <w:rsid w:val="00837B4C"/>
    <w:rsid w:val="00837EC0"/>
    <w:rsid w:val="00840A9F"/>
    <w:rsid w:val="00840D65"/>
    <w:rsid w:val="0084112F"/>
    <w:rsid w:val="0084150B"/>
    <w:rsid w:val="00841CCB"/>
    <w:rsid w:val="00844B82"/>
    <w:rsid w:val="008452C0"/>
    <w:rsid w:val="0084550B"/>
    <w:rsid w:val="008455BB"/>
    <w:rsid w:val="008455CE"/>
    <w:rsid w:val="00845799"/>
    <w:rsid w:val="00845B7C"/>
    <w:rsid w:val="00846318"/>
    <w:rsid w:val="00846AAD"/>
    <w:rsid w:val="00846D00"/>
    <w:rsid w:val="00847042"/>
    <w:rsid w:val="00847E9F"/>
    <w:rsid w:val="00850362"/>
    <w:rsid w:val="00850B66"/>
    <w:rsid w:val="008513A0"/>
    <w:rsid w:val="00852099"/>
    <w:rsid w:val="0085306D"/>
    <w:rsid w:val="0085433B"/>
    <w:rsid w:val="00854B92"/>
    <w:rsid w:val="00855204"/>
    <w:rsid w:val="00855DFF"/>
    <w:rsid w:val="008567BC"/>
    <w:rsid w:val="00856B2E"/>
    <w:rsid w:val="008604B0"/>
    <w:rsid w:val="0086082B"/>
    <w:rsid w:val="00860EE0"/>
    <w:rsid w:val="008613F1"/>
    <w:rsid w:val="00861728"/>
    <w:rsid w:val="0086204D"/>
    <w:rsid w:val="00862C2A"/>
    <w:rsid w:val="00863BD0"/>
    <w:rsid w:val="00864953"/>
    <w:rsid w:val="00866214"/>
    <w:rsid w:val="00867086"/>
    <w:rsid w:val="008670E8"/>
    <w:rsid w:val="008673BB"/>
    <w:rsid w:val="00867A93"/>
    <w:rsid w:val="00870037"/>
    <w:rsid w:val="00870138"/>
    <w:rsid w:val="008712A7"/>
    <w:rsid w:val="008720FE"/>
    <w:rsid w:val="00872795"/>
    <w:rsid w:val="00873B82"/>
    <w:rsid w:val="00873DB3"/>
    <w:rsid w:val="008744BB"/>
    <w:rsid w:val="00874557"/>
    <w:rsid w:val="00874DB6"/>
    <w:rsid w:val="008775A4"/>
    <w:rsid w:val="00877623"/>
    <w:rsid w:val="008804FD"/>
    <w:rsid w:val="008813A6"/>
    <w:rsid w:val="0088160C"/>
    <w:rsid w:val="0088364B"/>
    <w:rsid w:val="00884839"/>
    <w:rsid w:val="00884E4E"/>
    <w:rsid w:val="008857D6"/>
    <w:rsid w:val="008908BC"/>
    <w:rsid w:val="00890D8F"/>
    <w:rsid w:val="008918E5"/>
    <w:rsid w:val="00891C2F"/>
    <w:rsid w:val="0089247F"/>
    <w:rsid w:val="00892A32"/>
    <w:rsid w:val="00892BAC"/>
    <w:rsid w:val="0089391D"/>
    <w:rsid w:val="00893C1E"/>
    <w:rsid w:val="0089464A"/>
    <w:rsid w:val="00894C3D"/>
    <w:rsid w:val="00895272"/>
    <w:rsid w:val="00895F19"/>
    <w:rsid w:val="00896E29"/>
    <w:rsid w:val="00897C18"/>
    <w:rsid w:val="008A09C7"/>
    <w:rsid w:val="008A11FA"/>
    <w:rsid w:val="008A262E"/>
    <w:rsid w:val="008A3243"/>
    <w:rsid w:val="008A33C1"/>
    <w:rsid w:val="008A4648"/>
    <w:rsid w:val="008A6D6F"/>
    <w:rsid w:val="008A78D2"/>
    <w:rsid w:val="008A7B9D"/>
    <w:rsid w:val="008B0C4E"/>
    <w:rsid w:val="008B1099"/>
    <w:rsid w:val="008B10A2"/>
    <w:rsid w:val="008B18D1"/>
    <w:rsid w:val="008B2415"/>
    <w:rsid w:val="008B28B8"/>
    <w:rsid w:val="008B3C88"/>
    <w:rsid w:val="008B3DA3"/>
    <w:rsid w:val="008B62BD"/>
    <w:rsid w:val="008B6A28"/>
    <w:rsid w:val="008B752F"/>
    <w:rsid w:val="008C02B4"/>
    <w:rsid w:val="008C10C9"/>
    <w:rsid w:val="008C172E"/>
    <w:rsid w:val="008C2385"/>
    <w:rsid w:val="008C247A"/>
    <w:rsid w:val="008C28CD"/>
    <w:rsid w:val="008C2AD5"/>
    <w:rsid w:val="008C31DB"/>
    <w:rsid w:val="008C34E8"/>
    <w:rsid w:val="008C6191"/>
    <w:rsid w:val="008C6368"/>
    <w:rsid w:val="008C65E1"/>
    <w:rsid w:val="008C6A87"/>
    <w:rsid w:val="008C6B09"/>
    <w:rsid w:val="008C6C97"/>
    <w:rsid w:val="008D0FDD"/>
    <w:rsid w:val="008D100C"/>
    <w:rsid w:val="008D1E2A"/>
    <w:rsid w:val="008D2748"/>
    <w:rsid w:val="008D34F4"/>
    <w:rsid w:val="008D3D7E"/>
    <w:rsid w:val="008D4143"/>
    <w:rsid w:val="008D424B"/>
    <w:rsid w:val="008D45B2"/>
    <w:rsid w:val="008D50A1"/>
    <w:rsid w:val="008D5B17"/>
    <w:rsid w:val="008D5E1F"/>
    <w:rsid w:val="008D61EE"/>
    <w:rsid w:val="008D6CE8"/>
    <w:rsid w:val="008D7312"/>
    <w:rsid w:val="008D75B1"/>
    <w:rsid w:val="008D7850"/>
    <w:rsid w:val="008E1C10"/>
    <w:rsid w:val="008E2474"/>
    <w:rsid w:val="008E2586"/>
    <w:rsid w:val="008E2E25"/>
    <w:rsid w:val="008E315A"/>
    <w:rsid w:val="008E3607"/>
    <w:rsid w:val="008E4824"/>
    <w:rsid w:val="008E48DB"/>
    <w:rsid w:val="008E4931"/>
    <w:rsid w:val="008E4B53"/>
    <w:rsid w:val="008E55CC"/>
    <w:rsid w:val="008E5E9F"/>
    <w:rsid w:val="008E6615"/>
    <w:rsid w:val="008E7935"/>
    <w:rsid w:val="008F0204"/>
    <w:rsid w:val="008F0DF4"/>
    <w:rsid w:val="008F10EF"/>
    <w:rsid w:val="008F11A3"/>
    <w:rsid w:val="008F14BE"/>
    <w:rsid w:val="008F1FEB"/>
    <w:rsid w:val="008F2C7F"/>
    <w:rsid w:val="008F2F96"/>
    <w:rsid w:val="008F3236"/>
    <w:rsid w:val="008F524E"/>
    <w:rsid w:val="008F5708"/>
    <w:rsid w:val="008F625F"/>
    <w:rsid w:val="008F6E48"/>
    <w:rsid w:val="008F7923"/>
    <w:rsid w:val="008F7E7F"/>
    <w:rsid w:val="0090078B"/>
    <w:rsid w:val="00900824"/>
    <w:rsid w:val="009009CE"/>
    <w:rsid w:val="00900C93"/>
    <w:rsid w:val="00900E05"/>
    <w:rsid w:val="00901231"/>
    <w:rsid w:val="00901234"/>
    <w:rsid w:val="00901DF3"/>
    <w:rsid w:val="009025EB"/>
    <w:rsid w:val="00902740"/>
    <w:rsid w:val="009027A4"/>
    <w:rsid w:val="00902826"/>
    <w:rsid w:val="00902827"/>
    <w:rsid w:val="00903FFE"/>
    <w:rsid w:val="009040B2"/>
    <w:rsid w:val="009050A0"/>
    <w:rsid w:val="00905F98"/>
    <w:rsid w:val="00905FC7"/>
    <w:rsid w:val="00906120"/>
    <w:rsid w:val="0090699E"/>
    <w:rsid w:val="009113DF"/>
    <w:rsid w:val="00911592"/>
    <w:rsid w:val="00911993"/>
    <w:rsid w:val="00911B5C"/>
    <w:rsid w:val="00912969"/>
    <w:rsid w:val="00912CF7"/>
    <w:rsid w:val="00912EB5"/>
    <w:rsid w:val="00913733"/>
    <w:rsid w:val="00914F6F"/>
    <w:rsid w:val="00915810"/>
    <w:rsid w:val="0091593D"/>
    <w:rsid w:val="00916776"/>
    <w:rsid w:val="00917437"/>
    <w:rsid w:val="00917A05"/>
    <w:rsid w:val="00917A2D"/>
    <w:rsid w:val="00917F3C"/>
    <w:rsid w:val="0092391C"/>
    <w:rsid w:val="00924AA8"/>
    <w:rsid w:val="00925031"/>
    <w:rsid w:val="00925344"/>
    <w:rsid w:val="00925510"/>
    <w:rsid w:val="00926122"/>
    <w:rsid w:val="00927281"/>
    <w:rsid w:val="00927286"/>
    <w:rsid w:val="00930293"/>
    <w:rsid w:val="00932686"/>
    <w:rsid w:val="009326C8"/>
    <w:rsid w:val="00932B81"/>
    <w:rsid w:val="009334AE"/>
    <w:rsid w:val="00934505"/>
    <w:rsid w:val="00934841"/>
    <w:rsid w:val="00934C3A"/>
    <w:rsid w:val="0093505F"/>
    <w:rsid w:val="009352BC"/>
    <w:rsid w:val="00935864"/>
    <w:rsid w:val="00935DCA"/>
    <w:rsid w:val="009362C4"/>
    <w:rsid w:val="00936726"/>
    <w:rsid w:val="009376CD"/>
    <w:rsid w:val="00937A05"/>
    <w:rsid w:val="00937B6C"/>
    <w:rsid w:val="0094053D"/>
    <w:rsid w:val="009414E8"/>
    <w:rsid w:val="00942472"/>
    <w:rsid w:val="009437EF"/>
    <w:rsid w:val="009447F7"/>
    <w:rsid w:val="0094491A"/>
    <w:rsid w:val="009455CD"/>
    <w:rsid w:val="009460E3"/>
    <w:rsid w:val="009460E4"/>
    <w:rsid w:val="00946224"/>
    <w:rsid w:val="0094648E"/>
    <w:rsid w:val="00946D1B"/>
    <w:rsid w:val="00946FA6"/>
    <w:rsid w:val="0094739D"/>
    <w:rsid w:val="00950C15"/>
    <w:rsid w:val="009510EE"/>
    <w:rsid w:val="00951CFF"/>
    <w:rsid w:val="00951D78"/>
    <w:rsid w:val="0095222F"/>
    <w:rsid w:val="009527C0"/>
    <w:rsid w:val="00952927"/>
    <w:rsid w:val="00953073"/>
    <w:rsid w:val="00953467"/>
    <w:rsid w:val="00953B66"/>
    <w:rsid w:val="009543F0"/>
    <w:rsid w:val="00954A83"/>
    <w:rsid w:val="00954D56"/>
    <w:rsid w:val="00954E30"/>
    <w:rsid w:val="00954F8F"/>
    <w:rsid w:val="009560A0"/>
    <w:rsid w:val="009560EF"/>
    <w:rsid w:val="009565F9"/>
    <w:rsid w:val="0095699A"/>
    <w:rsid w:val="00956E03"/>
    <w:rsid w:val="009601F0"/>
    <w:rsid w:val="009603CB"/>
    <w:rsid w:val="00960943"/>
    <w:rsid w:val="00960F9A"/>
    <w:rsid w:val="00960FEC"/>
    <w:rsid w:val="00961D1B"/>
    <w:rsid w:val="0096209A"/>
    <w:rsid w:val="009624B6"/>
    <w:rsid w:val="00962851"/>
    <w:rsid w:val="00962A61"/>
    <w:rsid w:val="0096326D"/>
    <w:rsid w:val="0096355F"/>
    <w:rsid w:val="00963642"/>
    <w:rsid w:val="0096378A"/>
    <w:rsid w:val="00964B3E"/>
    <w:rsid w:val="009664AB"/>
    <w:rsid w:val="0096667F"/>
    <w:rsid w:val="00966D7C"/>
    <w:rsid w:val="00966F3D"/>
    <w:rsid w:val="0096767C"/>
    <w:rsid w:val="00970362"/>
    <w:rsid w:val="00970FB0"/>
    <w:rsid w:val="00971C55"/>
    <w:rsid w:val="00972D69"/>
    <w:rsid w:val="00972E4E"/>
    <w:rsid w:val="0097325E"/>
    <w:rsid w:val="009745EC"/>
    <w:rsid w:val="00974624"/>
    <w:rsid w:val="00976801"/>
    <w:rsid w:val="00976FE3"/>
    <w:rsid w:val="009772E3"/>
    <w:rsid w:val="0097731F"/>
    <w:rsid w:val="0097777F"/>
    <w:rsid w:val="00977F5C"/>
    <w:rsid w:val="009802C4"/>
    <w:rsid w:val="009803B0"/>
    <w:rsid w:val="00980809"/>
    <w:rsid w:val="00980A80"/>
    <w:rsid w:val="00980E81"/>
    <w:rsid w:val="00981379"/>
    <w:rsid w:val="0098186A"/>
    <w:rsid w:val="00981C1E"/>
    <w:rsid w:val="00983DA9"/>
    <w:rsid w:val="0098592F"/>
    <w:rsid w:val="00985FA9"/>
    <w:rsid w:val="009860A6"/>
    <w:rsid w:val="0098637C"/>
    <w:rsid w:val="009875A1"/>
    <w:rsid w:val="0099012F"/>
    <w:rsid w:val="00990286"/>
    <w:rsid w:val="00992522"/>
    <w:rsid w:val="009931D3"/>
    <w:rsid w:val="009934D4"/>
    <w:rsid w:val="0099385E"/>
    <w:rsid w:val="00993A69"/>
    <w:rsid w:val="00993BE8"/>
    <w:rsid w:val="0099496E"/>
    <w:rsid w:val="00994EA7"/>
    <w:rsid w:val="00995489"/>
    <w:rsid w:val="009958EA"/>
    <w:rsid w:val="009963A8"/>
    <w:rsid w:val="00996713"/>
    <w:rsid w:val="009978A0"/>
    <w:rsid w:val="00997C7A"/>
    <w:rsid w:val="009A01B2"/>
    <w:rsid w:val="009A07B9"/>
    <w:rsid w:val="009A0986"/>
    <w:rsid w:val="009A0D40"/>
    <w:rsid w:val="009A1EE4"/>
    <w:rsid w:val="009A366F"/>
    <w:rsid w:val="009A38B4"/>
    <w:rsid w:val="009A3D3B"/>
    <w:rsid w:val="009A61DF"/>
    <w:rsid w:val="009A6374"/>
    <w:rsid w:val="009A7800"/>
    <w:rsid w:val="009B05D5"/>
    <w:rsid w:val="009B06CC"/>
    <w:rsid w:val="009B253C"/>
    <w:rsid w:val="009B2CF7"/>
    <w:rsid w:val="009B4491"/>
    <w:rsid w:val="009B586D"/>
    <w:rsid w:val="009B5AA6"/>
    <w:rsid w:val="009B5CEC"/>
    <w:rsid w:val="009B5EC8"/>
    <w:rsid w:val="009B6321"/>
    <w:rsid w:val="009B644F"/>
    <w:rsid w:val="009B6A18"/>
    <w:rsid w:val="009B6EC1"/>
    <w:rsid w:val="009B6FC3"/>
    <w:rsid w:val="009C014D"/>
    <w:rsid w:val="009C04C1"/>
    <w:rsid w:val="009C06C0"/>
    <w:rsid w:val="009C33C2"/>
    <w:rsid w:val="009C3782"/>
    <w:rsid w:val="009C45E2"/>
    <w:rsid w:val="009C48A9"/>
    <w:rsid w:val="009C49CF"/>
    <w:rsid w:val="009C4D3C"/>
    <w:rsid w:val="009C4DE5"/>
    <w:rsid w:val="009C4EC3"/>
    <w:rsid w:val="009C5BFE"/>
    <w:rsid w:val="009D006F"/>
    <w:rsid w:val="009D0E7B"/>
    <w:rsid w:val="009D1086"/>
    <w:rsid w:val="009D129E"/>
    <w:rsid w:val="009D1498"/>
    <w:rsid w:val="009D19AA"/>
    <w:rsid w:val="009D2286"/>
    <w:rsid w:val="009D24A5"/>
    <w:rsid w:val="009D25BB"/>
    <w:rsid w:val="009D28E4"/>
    <w:rsid w:val="009D290A"/>
    <w:rsid w:val="009D2BD9"/>
    <w:rsid w:val="009D3927"/>
    <w:rsid w:val="009D3A21"/>
    <w:rsid w:val="009D4AF8"/>
    <w:rsid w:val="009D4FA0"/>
    <w:rsid w:val="009D5347"/>
    <w:rsid w:val="009D55BF"/>
    <w:rsid w:val="009D5801"/>
    <w:rsid w:val="009D586F"/>
    <w:rsid w:val="009D64BB"/>
    <w:rsid w:val="009D67A6"/>
    <w:rsid w:val="009D71E3"/>
    <w:rsid w:val="009E0146"/>
    <w:rsid w:val="009E0F63"/>
    <w:rsid w:val="009E10E5"/>
    <w:rsid w:val="009E159D"/>
    <w:rsid w:val="009E1F8F"/>
    <w:rsid w:val="009E22F5"/>
    <w:rsid w:val="009E2791"/>
    <w:rsid w:val="009E279F"/>
    <w:rsid w:val="009E29C0"/>
    <w:rsid w:val="009E2E29"/>
    <w:rsid w:val="009E343E"/>
    <w:rsid w:val="009E36D0"/>
    <w:rsid w:val="009E3726"/>
    <w:rsid w:val="009E3D6B"/>
    <w:rsid w:val="009E3EDB"/>
    <w:rsid w:val="009E5AF7"/>
    <w:rsid w:val="009E66B7"/>
    <w:rsid w:val="009E72A7"/>
    <w:rsid w:val="009E73E1"/>
    <w:rsid w:val="009E7611"/>
    <w:rsid w:val="009F026C"/>
    <w:rsid w:val="009F031A"/>
    <w:rsid w:val="009F0350"/>
    <w:rsid w:val="009F061A"/>
    <w:rsid w:val="009F07B5"/>
    <w:rsid w:val="009F0FC2"/>
    <w:rsid w:val="009F1AED"/>
    <w:rsid w:val="009F2201"/>
    <w:rsid w:val="009F2264"/>
    <w:rsid w:val="009F25A0"/>
    <w:rsid w:val="009F3A41"/>
    <w:rsid w:val="009F3A45"/>
    <w:rsid w:val="009F3DF1"/>
    <w:rsid w:val="009F51C3"/>
    <w:rsid w:val="009F5680"/>
    <w:rsid w:val="009F5ED9"/>
    <w:rsid w:val="009F5FDF"/>
    <w:rsid w:val="009F6A86"/>
    <w:rsid w:val="009F6D03"/>
    <w:rsid w:val="009F7286"/>
    <w:rsid w:val="009F7DE1"/>
    <w:rsid w:val="009F7F1E"/>
    <w:rsid w:val="00A00061"/>
    <w:rsid w:val="00A0201F"/>
    <w:rsid w:val="00A03274"/>
    <w:rsid w:val="00A03A9A"/>
    <w:rsid w:val="00A03E4D"/>
    <w:rsid w:val="00A03EB5"/>
    <w:rsid w:val="00A045A9"/>
    <w:rsid w:val="00A0462C"/>
    <w:rsid w:val="00A048D3"/>
    <w:rsid w:val="00A04BD8"/>
    <w:rsid w:val="00A04C92"/>
    <w:rsid w:val="00A05A1C"/>
    <w:rsid w:val="00A05E62"/>
    <w:rsid w:val="00A06319"/>
    <w:rsid w:val="00A06612"/>
    <w:rsid w:val="00A1014D"/>
    <w:rsid w:val="00A10774"/>
    <w:rsid w:val="00A11327"/>
    <w:rsid w:val="00A1146E"/>
    <w:rsid w:val="00A119C7"/>
    <w:rsid w:val="00A11F6A"/>
    <w:rsid w:val="00A12230"/>
    <w:rsid w:val="00A129B1"/>
    <w:rsid w:val="00A13025"/>
    <w:rsid w:val="00A1377F"/>
    <w:rsid w:val="00A13B81"/>
    <w:rsid w:val="00A13E59"/>
    <w:rsid w:val="00A149A0"/>
    <w:rsid w:val="00A159A4"/>
    <w:rsid w:val="00A16313"/>
    <w:rsid w:val="00A173E8"/>
    <w:rsid w:val="00A17828"/>
    <w:rsid w:val="00A20360"/>
    <w:rsid w:val="00A2061D"/>
    <w:rsid w:val="00A20624"/>
    <w:rsid w:val="00A21DEC"/>
    <w:rsid w:val="00A223BD"/>
    <w:rsid w:val="00A2252F"/>
    <w:rsid w:val="00A22BBC"/>
    <w:rsid w:val="00A241AF"/>
    <w:rsid w:val="00A246F0"/>
    <w:rsid w:val="00A2510C"/>
    <w:rsid w:val="00A26A51"/>
    <w:rsid w:val="00A26ABD"/>
    <w:rsid w:val="00A26DE6"/>
    <w:rsid w:val="00A26F58"/>
    <w:rsid w:val="00A2701D"/>
    <w:rsid w:val="00A31332"/>
    <w:rsid w:val="00A319D8"/>
    <w:rsid w:val="00A346C0"/>
    <w:rsid w:val="00A34BB7"/>
    <w:rsid w:val="00A362B2"/>
    <w:rsid w:val="00A362FB"/>
    <w:rsid w:val="00A3657A"/>
    <w:rsid w:val="00A36C97"/>
    <w:rsid w:val="00A36CA1"/>
    <w:rsid w:val="00A37B83"/>
    <w:rsid w:val="00A403E9"/>
    <w:rsid w:val="00A4071A"/>
    <w:rsid w:val="00A412E7"/>
    <w:rsid w:val="00A4144A"/>
    <w:rsid w:val="00A41E84"/>
    <w:rsid w:val="00A41FED"/>
    <w:rsid w:val="00A420D8"/>
    <w:rsid w:val="00A431F6"/>
    <w:rsid w:val="00A4373C"/>
    <w:rsid w:val="00A43DAE"/>
    <w:rsid w:val="00A4543C"/>
    <w:rsid w:val="00A5054A"/>
    <w:rsid w:val="00A51037"/>
    <w:rsid w:val="00A511A1"/>
    <w:rsid w:val="00A51249"/>
    <w:rsid w:val="00A517EF"/>
    <w:rsid w:val="00A520ED"/>
    <w:rsid w:val="00A52150"/>
    <w:rsid w:val="00A52A3B"/>
    <w:rsid w:val="00A52A88"/>
    <w:rsid w:val="00A52B48"/>
    <w:rsid w:val="00A52BAE"/>
    <w:rsid w:val="00A54D90"/>
    <w:rsid w:val="00A55221"/>
    <w:rsid w:val="00A55B58"/>
    <w:rsid w:val="00A56169"/>
    <w:rsid w:val="00A56BDD"/>
    <w:rsid w:val="00A57711"/>
    <w:rsid w:val="00A60DB3"/>
    <w:rsid w:val="00A60EDD"/>
    <w:rsid w:val="00A6103A"/>
    <w:rsid w:val="00A61221"/>
    <w:rsid w:val="00A61717"/>
    <w:rsid w:val="00A64B81"/>
    <w:rsid w:val="00A64FCA"/>
    <w:rsid w:val="00A65DC6"/>
    <w:rsid w:val="00A663D5"/>
    <w:rsid w:val="00A6789B"/>
    <w:rsid w:val="00A70298"/>
    <w:rsid w:val="00A702D9"/>
    <w:rsid w:val="00A705A5"/>
    <w:rsid w:val="00A7090A"/>
    <w:rsid w:val="00A71268"/>
    <w:rsid w:val="00A71B2E"/>
    <w:rsid w:val="00A724A3"/>
    <w:rsid w:val="00A72C63"/>
    <w:rsid w:val="00A72C97"/>
    <w:rsid w:val="00A72FCD"/>
    <w:rsid w:val="00A75489"/>
    <w:rsid w:val="00A7600E"/>
    <w:rsid w:val="00A76720"/>
    <w:rsid w:val="00A77FF1"/>
    <w:rsid w:val="00A80170"/>
    <w:rsid w:val="00A8030F"/>
    <w:rsid w:val="00A80367"/>
    <w:rsid w:val="00A80BAE"/>
    <w:rsid w:val="00A81719"/>
    <w:rsid w:val="00A81AFD"/>
    <w:rsid w:val="00A82EF8"/>
    <w:rsid w:val="00A83FCE"/>
    <w:rsid w:val="00A84319"/>
    <w:rsid w:val="00A8466B"/>
    <w:rsid w:val="00A868B0"/>
    <w:rsid w:val="00A86B35"/>
    <w:rsid w:val="00A87047"/>
    <w:rsid w:val="00A8754E"/>
    <w:rsid w:val="00A9164B"/>
    <w:rsid w:val="00A9371C"/>
    <w:rsid w:val="00A93AE9"/>
    <w:rsid w:val="00A9469C"/>
    <w:rsid w:val="00A947F5"/>
    <w:rsid w:val="00A948C1"/>
    <w:rsid w:val="00A94DF2"/>
    <w:rsid w:val="00A956C5"/>
    <w:rsid w:val="00A96C96"/>
    <w:rsid w:val="00A97395"/>
    <w:rsid w:val="00A97A29"/>
    <w:rsid w:val="00A97CBE"/>
    <w:rsid w:val="00A97FA1"/>
    <w:rsid w:val="00AA1806"/>
    <w:rsid w:val="00AA23A8"/>
    <w:rsid w:val="00AA2C75"/>
    <w:rsid w:val="00AA3515"/>
    <w:rsid w:val="00AA52BC"/>
    <w:rsid w:val="00AA611C"/>
    <w:rsid w:val="00AA62A8"/>
    <w:rsid w:val="00AB11AE"/>
    <w:rsid w:val="00AB1412"/>
    <w:rsid w:val="00AB141D"/>
    <w:rsid w:val="00AB2923"/>
    <w:rsid w:val="00AB325C"/>
    <w:rsid w:val="00AB3AA4"/>
    <w:rsid w:val="00AB4446"/>
    <w:rsid w:val="00AB47D4"/>
    <w:rsid w:val="00AB4804"/>
    <w:rsid w:val="00AB4EFE"/>
    <w:rsid w:val="00AB55C0"/>
    <w:rsid w:val="00AB5EC2"/>
    <w:rsid w:val="00AB6B54"/>
    <w:rsid w:val="00AB6E8C"/>
    <w:rsid w:val="00AB7777"/>
    <w:rsid w:val="00AB7C83"/>
    <w:rsid w:val="00AC028C"/>
    <w:rsid w:val="00AC1019"/>
    <w:rsid w:val="00AC1281"/>
    <w:rsid w:val="00AC175D"/>
    <w:rsid w:val="00AC1F80"/>
    <w:rsid w:val="00AC35C1"/>
    <w:rsid w:val="00AC40C7"/>
    <w:rsid w:val="00AC4E26"/>
    <w:rsid w:val="00AC52F3"/>
    <w:rsid w:val="00AC5764"/>
    <w:rsid w:val="00AC62D2"/>
    <w:rsid w:val="00AC663D"/>
    <w:rsid w:val="00AC69F2"/>
    <w:rsid w:val="00AC6EF2"/>
    <w:rsid w:val="00AD06B3"/>
    <w:rsid w:val="00AD304A"/>
    <w:rsid w:val="00AD3EF4"/>
    <w:rsid w:val="00AD4359"/>
    <w:rsid w:val="00AD573A"/>
    <w:rsid w:val="00AD646C"/>
    <w:rsid w:val="00AD6AD9"/>
    <w:rsid w:val="00AE0063"/>
    <w:rsid w:val="00AE18E5"/>
    <w:rsid w:val="00AE1E20"/>
    <w:rsid w:val="00AE1EE0"/>
    <w:rsid w:val="00AE39E6"/>
    <w:rsid w:val="00AE5B33"/>
    <w:rsid w:val="00AE5BFB"/>
    <w:rsid w:val="00AE658D"/>
    <w:rsid w:val="00AE6C97"/>
    <w:rsid w:val="00AE715D"/>
    <w:rsid w:val="00AF064B"/>
    <w:rsid w:val="00AF0D3C"/>
    <w:rsid w:val="00AF0D5A"/>
    <w:rsid w:val="00AF0D5E"/>
    <w:rsid w:val="00AF10C6"/>
    <w:rsid w:val="00AF2198"/>
    <w:rsid w:val="00AF28D4"/>
    <w:rsid w:val="00AF2FE4"/>
    <w:rsid w:val="00AF373E"/>
    <w:rsid w:val="00AF3C15"/>
    <w:rsid w:val="00AF42B4"/>
    <w:rsid w:val="00AF4DFE"/>
    <w:rsid w:val="00AF52CA"/>
    <w:rsid w:val="00AF63B1"/>
    <w:rsid w:val="00AF6AF6"/>
    <w:rsid w:val="00AF7C72"/>
    <w:rsid w:val="00AF7FEF"/>
    <w:rsid w:val="00B03523"/>
    <w:rsid w:val="00B035DC"/>
    <w:rsid w:val="00B039C5"/>
    <w:rsid w:val="00B03AF8"/>
    <w:rsid w:val="00B0409D"/>
    <w:rsid w:val="00B0445E"/>
    <w:rsid w:val="00B04696"/>
    <w:rsid w:val="00B04737"/>
    <w:rsid w:val="00B05422"/>
    <w:rsid w:val="00B0625E"/>
    <w:rsid w:val="00B0758D"/>
    <w:rsid w:val="00B0766F"/>
    <w:rsid w:val="00B07F65"/>
    <w:rsid w:val="00B106C2"/>
    <w:rsid w:val="00B10E85"/>
    <w:rsid w:val="00B11F55"/>
    <w:rsid w:val="00B11F81"/>
    <w:rsid w:val="00B136F4"/>
    <w:rsid w:val="00B145E8"/>
    <w:rsid w:val="00B1516F"/>
    <w:rsid w:val="00B15FD9"/>
    <w:rsid w:val="00B16126"/>
    <w:rsid w:val="00B201D2"/>
    <w:rsid w:val="00B20D71"/>
    <w:rsid w:val="00B222FE"/>
    <w:rsid w:val="00B22DC2"/>
    <w:rsid w:val="00B23104"/>
    <w:rsid w:val="00B25104"/>
    <w:rsid w:val="00B25F28"/>
    <w:rsid w:val="00B26108"/>
    <w:rsid w:val="00B26EA0"/>
    <w:rsid w:val="00B27182"/>
    <w:rsid w:val="00B27CAB"/>
    <w:rsid w:val="00B302DE"/>
    <w:rsid w:val="00B30F09"/>
    <w:rsid w:val="00B31AF7"/>
    <w:rsid w:val="00B327A8"/>
    <w:rsid w:val="00B32B7A"/>
    <w:rsid w:val="00B32D87"/>
    <w:rsid w:val="00B33114"/>
    <w:rsid w:val="00B339F0"/>
    <w:rsid w:val="00B34332"/>
    <w:rsid w:val="00B34DC3"/>
    <w:rsid w:val="00B35AF7"/>
    <w:rsid w:val="00B3622D"/>
    <w:rsid w:val="00B36832"/>
    <w:rsid w:val="00B36C74"/>
    <w:rsid w:val="00B36E52"/>
    <w:rsid w:val="00B36E90"/>
    <w:rsid w:val="00B3778E"/>
    <w:rsid w:val="00B37C46"/>
    <w:rsid w:val="00B409A3"/>
    <w:rsid w:val="00B40BD5"/>
    <w:rsid w:val="00B4210C"/>
    <w:rsid w:val="00B4220B"/>
    <w:rsid w:val="00B43BAB"/>
    <w:rsid w:val="00B44722"/>
    <w:rsid w:val="00B44A34"/>
    <w:rsid w:val="00B453A3"/>
    <w:rsid w:val="00B46400"/>
    <w:rsid w:val="00B46A80"/>
    <w:rsid w:val="00B47DB9"/>
    <w:rsid w:val="00B5057E"/>
    <w:rsid w:val="00B51C73"/>
    <w:rsid w:val="00B51EC8"/>
    <w:rsid w:val="00B523EE"/>
    <w:rsid w:val="00B52540"/>
    <w:rsid w:val="00B526F4"/>
    <w:rsid w:val="00B52A96"/>
    <w:rsid w:val="00B530E1"/>
    <w:rsid w:val="00B5425F"/>
    <w:rsid w:val="00B545E6"/>
    <w:rsid w:val="00B54639"/>
    <w:rsid w:val="00B546B0"/>
    <w:rsid w:val="00B547A1"/>
    <w:rsid w:val="00B554D6"/>
    <w:rsid w:val="00B5624E"/>
    <w:rsid w:val="00B566F4"/>
    <w:rsid w:val="00B5761F"/>
    <w:rsid w:val="00B602A5"/>
    <w:rsid w:val="00B60448"/>
    <w:rsid w:val="00B61F33"/>
    <w:rsid w:val="00B6217A"/>
    <w:rsid w:val="00B6222F"/>
    <w:rsid w:val="00B6276B"/>
    <w:rsid w:val="00B62D1F"/>
    <w:rsid w:val="00B63CCF"/>
    <w:rsid w:val="00B63DB0"/>
    <w:rsid w:val="00B63E85"/>
    <w:rsid w:val="00B64410"/>
    <w:rsid w:val="00B6661C"/>
    <w:rsid w:val="00B66EE9"/>
    <w:rsid w:val="00B66F6B"/>
    <w:rsid w:val="00B714CF"/>
    <w:rsid w:val="00B71F6A"/>
    <w:rsid w:val="00B7444F"/>
    <w:rsid w:val="00B7554A"/>
    <w:rsid w:val="00B755DE"/>
    <w:rsid w:val="00B75B47"/>
    <w:rsid w:val="00B75DAF"/>
    <w:rsid w:val="00B7647B"/>
    <w:rsid w:val="00B76DE6"/>
    <w:rsid w:val="00B77A4D"/>
    <w:rsid w:val="00B77E34"/>
    <w:rsid w:val="00B81BB5"/>
    <w:rsid w:val="00B81C1E"/>
    <w:rsid w:val="00B81C66"/>
    <w:rsid w:val="00B8493C"/>
    <w:rsid w:val="00B84B14"/>
    <w:rsid w:val="00B84D46"/>
    <w:rsid w:val="00B850C3"/>
    <w:rsid w:val="00B85EA4"/>
    <w:rsid w:val="00B86192"/>
    <w:rsid w:val="00B86270"/>
    <w:rsid w:val="00B8638B"/>
    <w:rsid w:val="00B867E0"/>
    <w:rsid w:val="00B8680A"/>
    <w:rsid w:val="00B871F8"/>
    <w:rsid w:val="00B87370"/>
    <w:rsid w:val="00B91011"/>
    <w:rsid w:val="00B924F6"/>
    <w:rsid w:val="00B9301E"/>
    <w:rsid w:val="00B937A9"/>
    <w:rsid w:val="00B93F55"/>
    <w:rsid w:val="00B95F0F"/>
    <w:rsid w:val="00B962F6"/>
    <w:rsid w:val="00B96361"/>
    <w:rsid w:val="00B96DF4"/>
    <w:rsid w:val="00B96FA6"/>
    <w:rsid w:val="00B979D7"/>
    <w:rsid w:val="00BA019F"/>
    <w:rsid w:val="00BA050B"/>
    <w:rsid w:val="00BA14D4"/>
    <w:rsid w:val="00BA2FAB"/>
    <w:rsid w:val="00BA3438"/>
    <w:rsid w:val="00BA3AFC"/>
    <w:rsid w:val="00BA3E6F"/>
    <w:rsid w:val="00BA5BD8"/>
    <w:rsid w:val="00BA5E5F"/>
    <w:rsid w:val="00BA61FA"/>
    <w:rsid w:val="00BA65E7"/>
    <w:rsid w:val="00BA730A"/>
    <w:rsid w:val="00BA75E4"/>
    <w:rsid w:val="00BB0757"/>
    <w:rsid w:val="00BB15E4"/>
    <w:rsid w:val="00BB160D"/>
    <w:rsid w:val="00BB1BB7"/>
    <w:rsid w:val="00BB210A"/>
    <w:rsid w:val="00BB2357"/>
    <w:rsid w:val="00BB27E3"/>
    <w:rsid w:val="00BB2E85"/>
    <w:rsid w:val="00BB38DC"/>
    <w:rsid w:val="00BB3C19"/>
    <w:rsid w:val="00BB4201"/>
    <w:rsid w:val="00BB4215"/>
    <w:rsid w:val="00BB43BB"/>
    <w:rsid w:val="00BB4691"/>
    <w:rsid w:val="00BB4A2D"/>
    <w:rsid w:val="00BB4C3A"/>
    <w:rsid w:val="00BB5BC8"/>
    <w:rsid w:val="00BB6E18"/>
    <w:rsid w:val="00BB7208"/>
    <w:rsid w:val="00BB779E"/>
    <w:rsid w:val="00BC0676"/>
    <w:rsid w:val="00BC1582"/>
    <w:rsid w:val="00BC2152"/>
    <w:rsid w:val="00BC392E"/>
    <w:rsid w:val="00BC3986"/>
    <w:rsid w:val="00BC3D5C"/>
    <w:rsid w:val="00BC3EB6"/>
    <w:rsid w:val="00BC4695"/>
    <w:rsid w:val="00BC4918"/>
    <w:rsid w:val="00BC5182"/>
    <w:rsid w:val="00BC5DCC"/>
    <w:rsid w:val="00BC6ADA"/>
    <w:rsid w:val="00BC6E93"/>
    <w:rsid w:val="00BC78A0"/>
    <w:rsid w:val="00BC7EDD"/>
    <w:rsid w:val="00BD0E95"/>
    <w:rsid w:val="00BD2C32"/>
    <w:rsid w:val="00BD31D7"/>
    <w:rsid w:val="00BD4385"/>
    <w:rsid w:val="00BD4991"/>
    <w:rsid w:val="00BD50ED"/>
    <w:rsid w:val="00BD6C62"/>
    <w:rsid w:val="00BD7200"/>
    <w:rsid w:val="00BE019B"/>
    <w:rsid w:val="00BE0C0A"/>
    <w:rsid w:val="00BE0E5C"/>
    <w:rsid w:val="00BE213C"/>
    <w:rsid w:val="00BE240F"/>
    <w:rsid w:val="00BE246E"/>
    <w:rsid w:val="00BE2A1E"/>
    <w:rsid w:val="00BE2C23"/>
    <w:rsid w:val="00BE2E70"/>
    <w:rsid w:val="00BE3675"/>
    <w:rsid w:val="00BE4E71"/>
    <w:rsid w:val="00BE53B4"/>
    <w:rsid w:val="00BE554D"/>
    <w:rsid w:val="00BE5644"/>
    <w:rsid w:val="00BE595D"/>
    <w:rsid w:val="00BE5F3C"/>
    <w:rsid w:val="00BE5F7E"/>
    <w:rsid w:val="00BE6EB1"/>
    <w:rsid w:val="00BE6FDD"/>
    <w:rsid w:val="00BE7610"/>
    <w:rsid w:val="00BE7619"/>
    <w:rsid w:val="00BE7902"/>
    <w:rsid w:val="00BE7FFE"/>
    <w:rsid w:val="00BF0D18"/>
    <w:rsid w:val="00BF0EB8"/>
    <w:rsid w:val="00BF181D"/>
    <w:rsid w:val="00BF3AEF"/>
    <w:rsid w:val="00BF3E2C"/>
    <w:rsid w:val="00BF4A5A"/>
    <w:rsid w:val="00BF5588"/>
    <w:rsid w:val="00BF584B"/>
    <w:rsid w:val="00BF6518"/>
    <w:rsid w:val="00BF6D2A"/>
    <w:rsid w:val="00BF7145"/>
    <w:rsid w:val="00C006E2"/>
    <w:rsid w:val="00C008CA"/>
    <w:rsid w:val="00C01253"/>
    <w:rsid w:val="00C02065"/>
    <w:rsid w:val="00C02312"/>
    <w:rsid w:val="00C024D9"/>
    <w:rsid w:val="00C0290A"/>
    <w:rsid w:val="00C02B8C"/>
    <w:rsid w:val="00C03D5E"/>
    <w:rsid w:val="00C03E2C"/>
    <w:rsid w:val="00C0452C"/>
    <w:rsid w:val="00C05359"/>
    <w:rsid w:val="00C05C89"/>
    <w:rsid w:val="00C0712F"/>
    <w:rsid w:val="00C07490"/>
    <w:rsid w:val="00C10EAC"/>
    <w:rsid w:val="00C113AD"/>
    <w:rsid w:val="00C11C66"/>
    <w:rsid w:val="00C126A0"/>
    <w:rsid w:val="00C12A5F"/>
    <w:rsid w:val="00C131E4"/>
    <w:rsid w:val="00C13729"/>
    <w:rsid w:val="00C14853"/>
    <w:rsid w:val="00C14A11"/>
    <w:rsid w:val="00C1574B"/>
    <w:rsid w:val="00C15BCD"/>
    <w:rsid w:val="00C16E30"/>
    <w:rsid w:val="00C20C64"/>
    <w:rsid w:val="00C20C8E"/>
    <w:rsid w:val="00C21B0A"/>
    <w:rsid w:val="00C225BD"/>
    <w:rsid w:val="00C22B31"/>
    <w:rsid w:val="00C23278"/>
    <w:rsid w:val="00C240E4"/>
    <w:rsid w:val="00C24113"/>
    <w:rsid w:val="00C24EC7"/>
    <w:rsid w:val="00C26124"/>
    <w:rsid w:val="00C274A4"/>
    <w:rsid w:val="00C27529"/>
    <w:rsid w:val="00C27A0C"/>
    <w:rsid w:val="00C27C0C"/>
    <w:rsid w:val="00C27CBD"/>
    <w:rsid w:val="00C30AD0"/>
    <w:rsid w:val="00C31EF4"/>
    <w:rsid w:val="00C325D9"/>
    <w:rsid w:val="00C32B6D"/>
    <w:rsid w:val="00C333F1"/>
    <w:rsid w:val="00C333F3"/>
    <w:rsid w:val="00C33670"/>
    <w:rsid w:val="00C344B5"/>
    <w:rsid w:val="00C34580"/>
    <w:rsid w:val="00C3503A"/>
    <w:rsid w:val="00C351B2"/>
    <w:rsid w:val="00C354B5"/>
    <w:rsid w:val="00C401FD"/>
    <w:rsid w:val="00C405B5"/>
    <w:rsid w:val="00C42628"/>
    <w:rsid w:val="00C42720"/>
    <w:rsid w:val="00C430AE"/>
    <w:rsid w:val="00C437EA"/>
    <w:rsid w:val="00C44112"/>
    <w:rsid w:val="00C4413C"/>
    <w:rsid w:val="00C45BD1"/>
    <w:rsid w:val="00C46B58"/>
    <w:rsid w:val="00C46C33"/>
    <w:rsid w:val="00C471E6"/>
    <w:rsid w:val="00C50994"/>
    <w:rsid w:val="00C50B0D"/>
    <w:rsid w:val="00C5167E"/>
    <w:rsid w:val="00C52221"/>
    <w:rsid w:val="00C52FA7"/>
    <w:rsid w:val="00C52FD0"/>
    <w:rsid w:val="00C530AE"/>
    <w:rsid w:val="00C53493"/>
    <w:rsid w:val="00C5420F"/>
    <w:rsid w:val="00C54D93"/>
    <w:rsid w:val="00C54F68"/>
    <w:rsid w:val="00C55070"/>
    <w:rsid w:val="00C5566F"/>
    <w:rsid w:val="00C563B8"/>
    <w:rsid w:val="00C56DB3"/>
    <w:rsid w:val="00C572F3"/>
    <w:rsid w:val="00C57D52"/>
    <w:rsid w:val="00C60570"/>
    <w:rsid w:val="00C60758"/>
    <w:rsid w:val="00C60CCD"/>
    <w:rsid w:val="00C61770"/>
    <w:rsid w:val="00C61901"/>
    <w:rsid w:val="00C62EB9"/>
    <w:rsid w:val="00C63A98"/>
    <w:rsid w:val="00C63FAA"/>
    <w:rsid w:val="00C643A3"/>
    <w:rsid w:val="00C6455A"/>
    <w:rsid w:val="00C64746"/>
    <w:rsid w:val="00C6542C"/>
    <w:rsid w:val="00C67CA7"/>
    <w:rsid w:val="00C70216"/>
    <w:rsid w:val="00C70709"/>
    <w:rsid w:val="00C716EA"/>
    <w:rsid w:val="00C71B7C"/>
    <w:rsid w:val="00C71C58"/>
    <w:rsid w:val="00C71CF6"/>
    <w:rsid w:val="00C72220"/>
    <w:rsid w:val="00C72419"/>
    <w:rsid w:val="00C72F97"/>
    <w:rsid w:val="00C73105"/>
    <w:rsid w:val="00C73304"/>
    <w:rsid w:val="00C733F4"/>
    <w:rsid w:val="00C734B5"/>
    <w:rsid w:val="00C73A4E"/>
    <w:rsid w:val="00C73A50"/>
    <w:rsid w:val="00C73B1D"/>
    <w:rsid w:val="00C73CA0"/>
    <w:rsid w:val="00C74A72"/>
    <w:rsid w:val="00C74C9C"/>
    <w:rsid w:val="00C75034"/>
    <w:rsid w:val="00C75E22"/>
    <w:rsid w:val="00C765A6"/>
    <w:rsid w:val="00C765EF"/>
    <w:rsid w:val="00C768AB"/>
    <w:rsid w:val="00C7690F"/>
    <w:rsid w:val="00C76DC4"/>
    <w:rsid w:val="00C77BCB"/>
    <w:rsid w:val="00C80657"/>
    <w:rsid w:val="00C80E63"/>
    <w:rsid w:val="00C81159"/>
    <w:rsid w:val="00C8184A"/>
    <w:rsid w:val="00C81EFF"/>
    <w:rsid w:val="00C82263"/>
    <w:rsid w:val="00C8346F"/>
    <w:rsid w:val="00C83C2F"/>
    <w:rsid w:val="00C84168"/>
    <w:rsid w:val="00C846CF"/>
    <w:rsid w:val="00C8472A"/>
    <w:rsid w:val="00C8554D"/>
    <w:rsid w:val="00C86027"/>
    <w:rsid w:val="00C86B5C"/>
    <w:rsid w:val="00C87841"/>
    <w:rsid w:val="00C878F1"/>
    <w:rsid w:val="00C87C23"/>
    <w:rsid w:val="00C9082E"/>
    <w:rsid w:val="00C90963"/>
    <w:rsid w:val="00C90E69"/>
    <w:rsid w:val="00C92189"/>
    <w:rsid w:val="00C927D6"/>
    <w:rsid w:val="00C92A96"/>
    <w:rsid w:val="00C92CF9"/>
    <w:rsid w:val="00C92EDC"/>
    <w:rsid w:val="00C931B7"/>
    <w:rsid w:val="00C93334"/>
    <w:rsid w:val="00C943CE"/>
    <w:rsid w:val="00C94918"/>
    <w:rsid w:val="00C9497B"/>
    <w:rsid w:val="00C95B99"/>
    <w:rsid w:val="00C962DB"/>
    <w:rsid w:val="00C9697C"/>
    <w:rsid w:val="00C96FAE"/>
    <w:rsid w:val="00C97A3E"/>
    <w:rsid w:val="00CA0202"/>
    <w:rsid w:val="00CA04D0"/>
    <w:rsid w:val="00CA0F1D"/>
    <w:rsid w:val="00CA104A"/>
    <w:rsid w:val="00CA10F1"/>
    <w:rsid w:val="00CA3254"/>
    <w:rsid w:val="00CA37A0"/>
    <w:rsid w:val="00CA3AD0"/>
    <w:rsid w:val="00CA4C8C"/>
    <w:rsid w:val="00CA5826"/>
    <w:rsid w:val="00CA5974"/>
    <w:rsid w:val="00CA63DF"/>
    <w:rsid w:val="00CA6754"/>
    <w:rsid w:val="00CA6C6F"/>
    <w:rsid w:val="00CA7A99"/>
    <w:rsid w:val="00CA7DB5"/>
    <w:rsid w:val="00CB0322"/>
    <w:rsid w:val="00CB0B40"/>
    <w:rsid w:val="00CB1397"/>
    <w:rsid w:val="00CB1608"/>
    <w:rsid w:val="00CB175C"/>
    <w:rsid w:val="00CB26DD"/>
    <w:rsid w:val="00CB2854"/>
    <w:rsid w:val="00CB320B"/>
    <w:rsid w:val="00CB3A28"/>
    <w:rsid w:val="00CB49EB"/>
    <w:rsid w:val="00CB4F3B"/>
    <w:rsid w:val="00CB5203"/>
    <w:rsid w:val="00CB6363"/>
    <w:rsid w:val="00CB6616"/>
    <w:rsid w:val="00CB69C7"/>
    <w:rsid w:val="00CB69F4"/>
    <w:rsid w:val="00CB7550"/>
    <w:rsid w:val="00CC01DF"/>
    <w:rsid w:val="00CC1038"/>
    <w:rsid w:val="00CC314F"/>
    <w:rsid w:val="00CC36AF"/>
    <w:rsid w:val="00CC36B4"/>
    <w:rsid w:val="00CC3F6A"/>
    <w:rsid w:val="00CC5E80"/>
    <w:rsid w:val="00CC7596"/>
    <w:rsid w:val="00CD06D5"/>
    <w:rsid w:val="00CD0718"/>
    <w:rsid w:val="00CD0DB9"/>
    <w:rsid w:val="00CD1EEF"/>
    <w:rsid w:val="00CD1F5E"/>
    <w:rsid w:val="00CD2319"/>
    <w:rsid w:val="00CD2511"/>
    <w:rsid w:val="00CD3A54"/>
    <w:rsid w:val="00CD3C00"/>
    <w:rsid w:val="00CD3D66"/>
    <w:rsid w:val="00CD4133"/>
    <w:rsid w:val="00CD4AEC"/>
    <w:rsid w:val="00CD4E5B"/>
    <w:rsid w:val="00CD4E92"/>
    <w:rsid w:val="00CD5513"/>
    <w:rsid w:val="00CD5CE3"/>
    <w:rsid w:val="00CD6CE1"/>
    <w:rsid w:val="00CD743C"/>
    <w:rsid w:val="00CD78A1"/>
    <w:rsid w:val="00CD7E40"/>
    <w:rsid w:val="00CD7F5B"/>
    <w:rsid w:val="00CE01FA"/>
    <w:rsid w:val="00CE0931"/>
    <w:rsid w:val="00CE146A"/>
    <w:rsid w:val="00CE15E2"/>
    <w:rsid w:val="00CE2BA6"/>
    <w:rsid w:val="00CE2CD6"/>
    <w:rsid w:val="00CE3618"/>
    <w:rsid w:val="00CE400C"/>
    <w:rsid w:val="00CE4287"/>
    <w:rsid w:val="00CE4520"/>
    <w:rsid w:val="00CE51BC"/>
    <w:rsid w:val="00CE5632"/>
    <w:rsid w:val="00CE56E8"/>
    <w:rsid w:val="00CE5EFE"/>
    <w:rsid w:val="00CF062C"/>
    <w:rsid w:val="00CF092E"/>
    <w:rsid w:val="00CF2297"/>
    <w:rsid w:val="00CF2ED0"/>
    <w:rsid w:val="00CF467B"/>
    <w:rsid w:val="00CF48BF"/>
    <w:rsid w:val="00CF4D91"/>
    <w:rsid w:val="00CF5735"/>
    <w:rsid w:val="00CF5CC1"/>
    <w:rsid w:val="00CF6CC2"/>
    <w:rsid w:val="00CF6E6A"/>
    <w:rsid w:val="00CF7455"/>
    <w:rsid w:val="00CF77F1"/>
    <w:rsid w:val="00D019B9"/>
    <w:rsid w:val="00D021F5"/>
    <w:rsid w:val="00D02E82"/>
    <w:rsid w:val="00D02FE9"/>
    <w:rsid w:val="00D03350"/>
    <w:rsid w:val="00D03DF2"/>
    <w:rsid w:val="00D0453A"/>
    <w:rsid w:val="00D04D39"/>
    <w:rsid w:val="00D0545A"/>
    <w:rsid w:val="00D059F5"/>
    <w:rsid w:val="00D06608"/>
    <w:rsid w:val="00D06C08"/>
    <w:rsid w:val="00D071BF"/>
    <w:rsid w:val="00D078D7"/>
    <w:rsid w:val="00D1050C"/>
    <w:rsid w:val="00D10782"/>
    <w:rsid w:val="00D109B1"/>
    <w:rsid w:val="00D11756"/>
    <w:rsid w:val="00D11C76"/>
    <w:rsid w:val="00D121E9"/>
    <w:rsid w:val="00D135A2"/>
    <w:rsid w:val="00D138B6"/>
    <w:rsid w:val="00D1410F"/>
    <w:rsid w:val="00D14199"/>
    <w:rsid w:val="00D1631F"/>
    <w:rsid w:val="00D163AD"/>
    <w:rsid w:val="00D165CC"/>
    <w:rsid w:val="00D17CCE"/>
    <w:rsid w:val="00D20092"/>
    <w:rsid w:val="00D20190"/>
    <w:rsid w:val="00D2187D"/>
    <w:rsid w:val="00D21FEC"/>
    <w:rsid w:val="00D22098"/>
    <w:rsid w:val="00D22842"/>
    <w:rsid w:val="00D23174"/>
    <w:rsid w:val="00D23618"/>
    <w:rsid w:val="00D24B52"/>
    <w:rsid w:val="00D25168"/>
    <w:rsid w:val="00D25323"/>
    <w:rsid w:val="00D25407"/>
    <w:rsid w:val="00D25DF7"/>
    <w:rsid w:val="00D26C22"/>
    <w:rsid w:val="00D27188"/>
    <w:rsid w:val="00D274A1"/>
    <w:rsid w:val="00D30B27"/>
    <w:rsid w:val="00D3144B"/>
    <w:rsid w:val="00D3346F"/>
    <w:rsid w:val="00D341BB"/>
    <w:rsid w:val="00D34C9D"/>
    <w:rsid w:val="00D34EB8"/>
    <w:rsid w:val="00D351E6"/>
    <w:rsid w:val="00D36607"/>
    <w:rsid w:val="00D36DD5"/>
    <w:rsid w:val="00D3785F"/>
    <w:rsid w:val="00D401F0"/>
    <w:rsid w:val="00D41219"/>
    <w:rsid w:val="00D41874"/>
    <w:rsid w:val="00D41F70"/>
    <w:rsid w:val="00D420F5"/>
    <w:rsid w:val="00D42239"/>
    <w:rsid w:val="00D42BC0"/>
    <w:rsid w:val="00D430EF"/>
    <w:rsid w:val="00D43CA9"/>
    <w:rsid w:val="00D44CFB"/>
    <w:rsid w:val="00D46217"/>
    <w:rsid w:val="00D4743A"/>
    <w:rsid w:val="00D50000"/>
    <w:rsid w:val="00D534C8"/>
    <w:rsid w:val="00D541A2"/>
    <w:rsid w:val="00D57737"/>
    <w:rsid w:val="00D57C2A"/>
    <w:rsid w:val="00D57C5C"/>
    <w:rsid w:val="00D57E09"/>
    <w:rsid w:val="00D57FED"/>
    <w:rsid w:val="00D60929"/>
    <w:rsid w:val="00D60B7E"/>
    <w:rsid w:val="00D60C1A"/>
    <w:rsid w:val="00D60EEF"/>
    <w:rsid w:val="00D60EF2"/>
    <w:rsid w:val="00D626E7"/>
    <w:rsid w:val="00D63116"/>
    <w:rsid w:val="00D635BB"/>
    <w:rsid w:val="00D63623"/>
    <w:rsid w:val="00D64ED2"/>
    <w:rsid w:val="00D65CA7"/>
    <w:rsid w:val="00D65D51"/>
    <w:rsid w:val="00D65E43"/>
    <w:rsid w:val="00D67495"/>
    <w:rsid w:val="00D67970"/>
    <w:rsid w:val="00D67EA7"/>
    <w:rsid w:val="00D706BB"/>
    <w:rsid w:val="00D70751"/>
    <w:rsid w:val="00D7157D"/>
    <w:rsid w:val="00D7197E"/>
    <w:rsid w:val="00D71BD8"/>
    <w:rsid w:val="00D71C57"/>
    <w:rsid w:val="00D72117"/>
    <w:rsid w:val="00D730F5"/>
    <w:rsid w:val="00D73FD0"/>
    <w:rsid w:val="00D74595"/>
    <w:rsid w:val="00D74CD8"/>
    <w:rsid w:val="00D7520F"/>
    <w:rsid w:val="00D75DA8"/>
    <w:rsid w:val="00D76A07"/>
    <w:rsid w:val="00D77E81"/>
    <w:rsid w:val="00D81205"/>
    <w:rsid w:val="00D81688"/>
    <w:rsid w:val="00D819C9"/>
    <w:rsid w:val="00D81F55"/>
    <w:rsid w:val="00D84062"/>
    <w:rsid w:val="00D850D7"/>
    <w:rsid w:val="00D85A44"/>
    <w:rsid w:val="00D85A78"/>
    <w:rsid w:val="00D86208"/>
    <w:rsid w:val="00D865E9"/>
    <w:rsid w:val="00D87E39"/>
    <w:rsid w:val="00D87EBA"/>
    <w:rsid w:val="00D901E4"/>
    <w:rsid w:val="00D90295"/>
    <w:rsid w:val="00D90CFA"/>
    <w:rsid w:val="00D90D7A"/>
    <w:rsid w:val="00D91F14"/>
    <w:rsid w:val="00D92333"/>
    <w:rsid w:val="00D923FF"/>
    <w:rsid w:val="00D926B6"/>
    <w:rsid w:val="00D93857"/>
    <w:rsid w:val="00D941DC"/>
    <w:rsid w:val="00D9447D"/>
    <w:rsid w:val="00D94EE5"/>
    <w:rsid w:val="00D95E61"/>
    <w:rsid w:val="00D97E48"/>
    <w:rsid w:val="00DA0B97"/>
    <w:rsid w:val="00DA0E2A"/>
    <w:rsid w:val="00DA1662"/>
    <w:rsid w:val="00DA1B44"/>
    <w:rsid w:val="00DA1BA3"/>
    <w:rsid w:val="00DA1DB9"/>
    <w:rsid w:val="00DA41D0"/>
    <w:rsid w:val="00DA600D"/>
    <w:rsid w:val="00DA6038"/>
    <w:rsid w:val="00DA66F8"/>
    <w:rsid w:val="00DA6E13"/>
    <w:rsid w:val="00DA6F1A"/>
    <w:rsid w:val="00DA7243"/>
    <w:rsid w:val="00DA772C"/>
    <w:rsid w:val="00DB01F0"/>
    <w:rsid w:val="00DB0845"/>
    <w:rsid w:val="00DB0DAC"/>
    <w:rsid w:val="00DB201A"/>
    <w:rsid w:val="00DB4351"/>
    <w:rsid w:val="00DB438C"/>
    <w:rsid w:val="00DB4EEE"/>
    <w:rsid w:val="00DB565A"/>
    <w:rsid w:val="00DB5A53"/>
    <w:rsid w:val="00DB6698"/>
    <w:rsid w:val="00DB6D17"/>
    <w:rsid w:val="00DB6EF3"/>
    <w:rsid w:val="00DC0653"/>
    <w:rsid w:val="00DC1A73"/>
    <w:rsid w:val="00DC20B1"/>
    <w:rsid w:val="00DC255C"/>
    <w:rsid w:val="00DC3731"/>
    <w:rsid w:val="00DC4A44"/>
    <w:rsid w:val="00DC5912"/>
    <w:rsid w:val="00DC5A51"/>
    <w:rsid w:val="00DC6997"/>
    <w:rsid w:val="00DC6BEB"/>
    <w:rsid w:val="00DD0456"/>
    <w:rsid w:val="00DD0524"/>
    <w:rsid w:val="00DD0D19"/>
    <w:rsid w:val="00DD1631"/>
    <w:rsid w:val="00DD1949"/>
    <w:rsid w:val="00DD1E0E"/>
    <w:rsid w:val="00DD23E5"/>
    <w:rsid w:val="00DD2C2D"/>
    <w:rsid w:val="00DD314A"/>
    <w:rsid w:val="00DD3C7D"/>
    <w:rsid w:val="00DD422A"/>
    <w:rsid w:val="00DD4C52"/>
    <w:rsid w:val="00DD62CC"/>
    <w:rsid w:val="00DD6961"/>
    <w:rsid w:val="00DD6C9F"/>
    <w:rsid w:val="00DD71D6"/>
    <w:rsid w:val="00DE150F"/>
    <w:rsid w:val="00DE1B06"/>
    <w:rsid w:val="00DE22B4"/>
    <w:rsid w:val="00DE3B18"/>
    <w:rsid w:val="00DE3F7D"/>
    <w:rsid w:val="00DE4DC2"/>
    <w:rsid w:val="00DE4EF4"/>
    <w:rsid w:val="00DE50AC"/>
    <w:rsid w:val="00DE50F5"/>
    <w:rsid w:val="00DE53BD"/>
    <w:rsid w:val="00DE742C"/>
    <w:rsid w:val="00DE7583"/>
    <w:rsid w:val="00DE792C"/>
    <w:rsid w:val="00DE7E84"/>
    <w:rsid w:val="00DF0491"/>
    <w:rsid w:val="00DF06CD"/>
    <w:rsid w:val="00DF2D88"/>
    <w:rsid w:val="00DF31A7"/>
    <w:rsid w:val="00DF33D5"/>
    <w:rsid w:val="00DF52F1"/>
    <w:rsid w:val="00DF55B0"/>
    <w:rsid w:val="00DF5C93"/>
    <w:rsid w:val="00DF5D7A"/>
    <w:rsid w:val="00DF5ECB"/>
    <w:rsid w:val="00DF645A"/>
    <w:rsid w:val="00DF664C"/>
    <w:rsid w:val="00DF6B61"/>
    <w:rsid w:val="00DF6E00"/>
    <w:rsid w:val="00DF7358"/>
    <w:rsid w:val="00DF74DC"/>
    <w:rsid w:val="00E00839"/>
    <w:rsid w:val="00E00DB9"/>
    <w:rsid w:val="00E01FBF"/>
    <w:rsid w:val="00E03F4A"/>
    <w:rsid w:val="00E04545"/>
    <w:rsid w:val="00E04746"/>
    <w:rsid w:val="00E05573"/>
    <w:rsid w:val="00E0591E"/>
    <w:rsid w:val="00E06365"/>
    <w:rsid w:val="00E0687A"/>
    <w:rsid w:val="00E06CC6"/>
    <w:rsid w:val="00E070B4"/>
    <w:rsid w:val="00E0717C"/>
    <w:rsid w:val="00E10557"/>
    <w:rsid w:val="00E1115A"/>
    <w:rsid w:val="00E114D3"/>
    <w:rsid w:val="00E131EF"/>
    <w:rsid w:val="00E13621"/>
    <w:rsid w:val="00E13695"/>
    <w:rsid w:val="00E1369A"/>
    <w:rsid w:val="00E13A41"/>
    <w:rsid w:val="00E13BF3"/>
    <w:rsid w:val="00E14504"/>
    <w:rsid w:val="00E14C71"/>
    <w:rsid w:val="00E155EB"/>
    <w:rsid w:val="00E167EB"/>
    <w:rsid w:val="00E172E6"/>
    <w:rsid w:val="00E17571"/>
    <w:rsid w:val="00E1772D"/>
    <w:rsid w:val="00E177AD"/>
    <w:rsid w:val="00E20412"/>
    <w:rsid w:val="00E20A24"/>
    <w:rsid w:val="00E21760"/>
    <w:rsid w:val="00E21D3C"/>
    <w:rsid w:val="00E241A1"/>
    <w:rsid w:val="00E24F2A"/>
    <w:rsid w:val="00E25044"/>
    <w:rsid w:val="00E2566B"/>
    <w:rsid w:val="00E302E6"/>
    <w:rsid w:val="00E3033F"/>
    <w:rsid w:val="00E30732"/>
    <w:rsid w:val="00E30DF8"/>
    <w:rsid w:val="00E30F38"/>
    <w:rsid w:val="00E31C14"/>
    <w:rsid w:val="00E31E2D"/>
    <w:rsid w:val="00E327F3"/>
    <w:rsid w:val="00E32F02"/>
    <w:rsid w:val="00E33182"/>
    <w:rsid w:val="00E33F94"/>
    <w:rsid w:val="00E3444A"/>
    <w:rsid w:val="00E34BFF"/>
    <w:rsid w:val="00E376F6"/>
    <w:rsid w:val="00E402B3"/>
    <w:rsid w:val="00E4175C"/>
    <w:rsid w:val="00E41E7D"/>
    <w:rsid w:val="00E41EED"/>
    <w:rsid w:val="00E42997"/>
    <w:rsid w:val="00E437F3"/>
    <w:rsid w:val="00E43BAA"/>
    <w:rsid w:val="00E446B9"/>
    <w:rsid w:val="00E45ADD"/>
    <w:rsid w:val="00E45F37"/>
    <w:rsid w:val="00E46997"/>
    <w:rsid w:val="00E46C3D"/>
    <w:rsid w:val="00E47661"/>
    <w:rsid w:val="00E47BA0"/>
    <w:rsid w:val="00E5056B"/>
    <w:rsid w:val="00E50B40"/>
    <w:rsid w:val="00E51F83"/>
    <w:rsid w:val="00E52FEB"/>
    <w:rsid w:val="00E531EC"/>
    <w:rsid w:val="00E54004"/>
    <w:rsid w:val="00E546EA"/>
    <w:rsid w:val="00E55054"/>
    <w:rsid w:val="00E5625A"/>
    <w:rsid w:val="00E57BCF"/>
    <w:rsid w:val="00E57EF0"/>
    <w:rsid w:val="00E60BA2"/>
    <w:rsid w:val="00E60E43"/>
    <w:rsid w:val="00E615BA"/>
    <w:rsid w:val="00E61C13"/>
    <w:rsid w:val="00E6217D"/>
    <w:rsid w:val="00E62F50"/>
    <w:rsid w:val="00E63451"/>
    <w:rsid w:val="00E646CD"/>
    <w:rsid w:val="00E64725"/>
    <w:rsid w:val="00E65D4F"/>
    <w:rsid w:val="00E66453"/>
    <w:rsid w:val="00E668F8"/>
    <w:rsid w:val="00E66DF6"/>
    <w:rsid w:val="00E674F5"/>
    <w:rsid w:val="00E67DCB"/>
    <w:rsid w:val="00E67E05"/>
    <w:rsid w:val="00E67FF6"/>
    <w:rsid w:val="00E700F9"/>
    <w:rsid w:val="00E70C3F"/>
    <w:rsid w:val="00E718B3"/>
    <w:rsid w:val="00E719D3"/>
    <w:rsid w:val="00E73018"/>
    <w:rsid w:val="00E75450"/>
    <w:rsid w:val="00E77188"/>
    <w:rsid w:val="00E7719F"/>
    <w:rsid w:val="00E77624"/>
    <w:rsid w:val="00E77E04"/>
    <w:rsid w:val="00E803E9"/>
    <w:rsid w:val="00E82CCA"/>
    <w:rsid w:val="00E82E51"/>
    <w:rsid w:val="00E8435A"/>
    <w:rsid w:val="00E843D5"/>
    <w:rsid w:val="00E84B48"/>
    <w:rsid w:val="00E8566E"/>
    <w:rsid w:val="00E8617F"/>
    <w:rsid w:val="00E87359"/>
    <w:rsid w:val="00E90696"/>
    <w:rsid w:val="00E90E4E"/>
    <w:rsid w:val="00E91B2B"/>
    <w:rsid w:val="00E93016"/>
    <w:rsid w:val="00E93A72"/>
    <w:rsid w:val="00E941D9"/>
    <w:rsid w:val="00E942B0"/>
    <w:rsid w:val="00E9438A"/>
    <w:rsid w:val="00E945AF"/>
    <w:rsid w:val="00E95314"/>
    <w:rsid w:val="00E95671"/>
    <w:rsid w:val="00E96245"/>
    <w:rsid w:val="00E96E19"/>
    <w:rsid w:val="00E9752D"/>
    <w:rsid w:val="00EA21D6"/>
    <w:rsid w:val="00EA2A1D"/>
    <w:rsid w:val="00EA2BD3"/>
    <w:rsid w:val="00EA350A"/>
    <w:rsid w:val="00EA4C1D"/>
    <w:rsid w:val="00EA4C7B"/>
    <w:rsid w:val="00EA5F01"/>
    <w:rsid w:val="00EA5F4F"/>
    <w:rsid w:val="00EA7303"/>
    <w:rsid w:val="00EA74DA"/>
    <w:rsid w:val="00EA761B"/>
    <w:rsid w:val="00EB034C"/>
    <w:rsid w:val="00EB0C99"/>
    <w:rsid w:val="00EB0E8B"/>
    <w:rsid w:val="00EB10C0"/>
    <w:rsid w:val="00EB17AC"/>
    <w:rsid w:val="00EB17EF"/>
    <w:rsid w:val="00EB1B9E"/>
    <w:rsid w:val="00EB331D"/>
    <w:rsid w:val="00EB3ECE"/>
    <w:rsid w:val="00EB41CE"/>
    <w:rsid w:val="00EB4D1C"/>
    <w:rsid w:val="00EB4D51"/>
    <w:rsid w:val="00EB60F3"/>
    <w:rsid w:val="00EB612D"/>
    <w:rsid w:val="00EB61E7"/>
    <w:rsid w:val="00EB65FC"/>
    <w:rsid w:val="00EB6EC1"/>
    <w:rsid w:val="00EB73D5"/>
    <w:rsid w:val="00EC00ED"/>
    <w:rsid w:val="00EC03B8"/>
    <w:rsid w:val="00EC0FDD"/>
    <w:rsid w:val="00EC12BF"/>
    <w:rsid w:val="00EC1770"/>
    <w:rsid w:val="00EC1947"/>
    <w:rsid w:val="00EC246E"/>
    <w:rsid w:val="00EC25EC"/>
    <w:rsid w:val="00EC3F2E"/>
    <w:rsid w:val="00EC44DC"/>
    <w:rsid w:val="00EC4ACF"/>
    <w:rsid w:val="00EC515E"/>
    <w:rsid w:val="00EC558D"/>
    <w:rsid w:val="00EC5848"/>
    <w:rsid w:val="00EC6295"/>
    <w:rsid w:val="00EC6302"/>
    <w:rsid w:val="00EC6ADA"/>
    <w:rsid w:val="00EC7437"/>
    <w:rsid w:val="00EC776E"/>
    <w:rsid w:val="00EC7C6F"/>
    <w:rsid w:val="00ED0A9A"/>
    <w:rsid w:val="00ED21F0"/>
    <w:rsid w:val="00ED2604"/>
    <w:rsid w:val="00ED4AD4"/>
    <w:rsid w:val="00ED528E"/>
    <w:rsid w:val="00ED5CA2"/>
    <w:rsid w:val="00ED71D7"/>
    <w:rsid w:val="00ED7794"/>
    <w:rsid w:val="00ED7FCE"/>
    <w:rsid w:val="00EE02A9"/>
    <w:rsid w:val="00EE02B7"/>
    <w:rsid w:val="00EE0AE0"/>
    <w:rsid w:val="00EE3131"/>
    <w:rsid w:val="00EE31EE"/>
    <w:rsid w:val="00EE43DC"/>
    <w:rsid w:val="00EE5086"/>
    <w:rsid w:val="00EE52EB"/>
    <w:rsid w:val="00EE57F8"/>
    <w:rsid w:val="00EE5B42"/>
    <w:rsid w:val="00EE5DE0"/>
    <w:rsid w:val="00EE60CD"/>
    <w:rsid w:val="00EE784C"/>
    <w:rsid w:val="00EE7DC8"/>
    <w:rsid w:val="00EF06C1"/>
    <w:rsid w:val="00EF08A4"/>
    <w:rsid w:val="00EF0A82"/>
    <w:rsid w:val="00EF1313"/>
    <w:rsid w:val="00EF142B"/>
    <w:rsid w:val="00EF2230"/>
    <w:rsid w:val="00EF4742"/>
    <w:rsid w:val="00EF4D25"/>
    <w:rsid w:val="00EF5376"/>
    <w:rsid w:val="00EF5445"/>
    <w:rsid w:val="00EF6436"/>
    <w:rsid w:val="00EF6595"/>
    <w:rsid w:val="00EF79A8"/>
    <w:rsid w:val="00F01783"/>
    <w:rsid w:val="00F02AD5"/>
    <w:rsid w:val="00F03586"/>
    <w:rsid w:val="00F0365F"/>
    <w:rsid w:val="00F04C6A"/>
    <w:rsid w:val="00F062AE"/>
    <w:rsid w:val="00F0741B"/>
    <w:rsid w:val="00F1087A"/>
    <w:rsid w:val="00F108E5"/>
    <w:rsid w:val="00F113C3"/>
    <w:rsid w:val="00F1173F"/>
    <w:rsid w:val="00F1245D"/>
    <w:rsid w:val="00F125B0"/>
    <w:rsid w:val="00F12B03"/>
    <w:rsid w:val="00F12BBE"/>
    <w:rsid w:val="00F13080"/>
    <w:rsid w:val="00F132F1"/>
    <w:rsid w:val="00F1360A"/>
    <w:rsid w:val="00F1559A"/>
    <w:rsid w:val="00F162EE"/>
    <w:rsid w:val="00F16867"/>
    <w:rsid w:val="00F16E03"/>
    <w:rsid w:val="00F16E94"/>
    <w:rsid w:val="00F172AA"/>
    <w:rsid w:val="00F1763C"/>
    <w:rsid w:val="00F178C8"/>
    <w:rsid w:val="00F17B98"/>
    <w:rsid w:val="00F17F67"/>
    <w:rsid w:val="00F20525"/>
    <w:rsid w:val="00F20A13"/>
    <w:rsid w:val="00F20B55"/>
    <w:rsid w:val="00F21306"/>
    <w:rsid w:val="00F21667"/>
    <w:rsid w:val="00F2185F"/>
    <w:rsid w:val="00F21B9B"/>
    <w:rsid w:val="00F22FD7"/>
    <w:rsid w:val="00F230D6"/>
    <w:rsid w:val="00F2347B"/>
    <w:rsid w:val="00F23C25"/>
    <w:rsid w:val="00F24BFE"/>
    <w:rsid w:val="00F24F9A"/>
    <w:rsid w:val="00F25101"/>
    <w:rsid w:val="00F25CF1"/>
    <w:rsid w:val="00F26142"/>
    <w:rsid w:val="00F2692E"/>
    <w:rsid w:val="00F27A9B"/>
    <w:rsid w:val="00F27E7E"/>
    <w:rsid w:val="00F31262"/>
    <w:rsid w:val="00F32068"/>
    <w:rsid w:val="00F3211E"/>
    <w:rsid w:val="00F3219F"/>
    <w:rsid w:val="00F32F96"/>
    <w:rsid w:val="00F33B19"/>
    <w:rsid w:val="00F34A30"/>
    <w:rsid w:val="00F35056"/>
    <w:rsid w:val="00F35E46"/>
    <w:rsid w:val="00F3639C"/>
    <w:rsid w:val="00F36FF2"/>
    <w:rsid w:val="00F378C7"/>
    <w:rsid w:val="00F37B30"/>
    <w:rsid w:val="00F4036D"/>
    <w:rsid w:val="00F404CF"/>
    <w:rsid w:val="00F406C0"/>
    <w:rsid w:val="00F408A9"/>
    <w:rsid w:val="00F410C8"/>
    <w:rsid w:val="00F42A20"/>
    <w:rsid w:val="00F42CB1"/>
    <w:rsid w:val="00F42F92"/>
    <w:rsid w:val="00F4358D"/>
    <w:rsid w:val="00F43B07"/>
    <w:rsid w:val="00F441EE"/>
    <w:rsid w:val="00F4424A"/>
    <w:rsid w:val="00F454FB"/>
    <w:rsid w:val="00F45868"/>
    <w:rsid w:val="00F4645E"/>
    <w:rsid w:val="00F47000"/>
    <w:rsid w:val="00F47670"/>
    <w:rsid w:val="00F47D8B"/>
    <w:rsid w:val="00F47F6C"/>
    <w:rsid w:val="00F50049"/>
    <w:rsid w:val="00F5015D"/>
    <w:rsid w:val="00F5070B"/>
    <w:rsid w:val="00F517B2"/>
    <w:rsid w:val="00F51F7A"/>
    <w:rsid w:val="00F5221C"/>
    <w:rsid w:val="00F5283F"/>
    <w:rsid w:val="00F533A8"/>
    <w:rsid w:val="00F53452"/>
    <w:rsid w:val="00F539FD"/>
    <w:rsid w:val="00F53FA3"/>
    <w:rsid w:val="00F5496E"/>
    <w:rsid w:val="00F551FE"/>
    <w:rsid w:val="00F55E5F"/>
    <w:rsid w:val="00F5742C"/>
    <w:rsid w:val="00F57AE9"/>
    <w:rsid w:val="00F57EB5"/>
    <w:rsid w:val="00F60B9B"/>
    <w:rsid w:val="00F612E9"/>
    <w:rsid w:val="00F6564A"/>
    <w:rsid w:val="00F6596D"/>
    <w:rsid w:val="00F6655C"/>
    <w:rsid w:val="00F66871"/>
    <w:rsid w:val="00F66B04"/>
    <w:rsid w:val="00F67D91"/>
    <w:rsid w:val="00F70D0A"/>
    <w:rsid w:val="00F70DED"/>
    <w:rsid w:val="00F7223E"/>
    <w:rsid w:val="00F72590"/>
    <w:rsid w:val="00F72B48"/>
    <w:rsid w:val="00F73D21"/>
    <w:rsid w:val="00F746DC"/>
    <w:rsid w:val="00F74829"/>
    <w:rsid w:val="00F74876"/>
    <w:rsid w:val="00F74C53"/>
    <w:rsid w:val="00F75426"/>
    <w:rsid w:val="00F7586F"/>
    <w:rsid w:val="00F7663A"/>
    <w:rsid w:val="00F7694B"/>
    <w:rsid w:val="00F76A48"/>
    <w:rsid w:val="00F77B42"/>
    <w:rsid w:val="00F8025D"/>
    <w:rsid w:val="00F817DF"/>
    <w:rsid w:val="00F824CE"/>
    <w:rsid w:val="00F82DC1"/>
    <w:rsid w:val="00F82F14"/>
    <w:rsid w:val="00F83428"/>
    <w:rsid w:val="00F84CDF"/>
    <w:rsid w:val="00F85237"/>
    <w:rsid w:val="00F8523E"/>
    <w:rsid w:val="00F85582"/>
    <w:rsid w:val="00F85EB1"/>
    <w:rsid w:val="00F8664E"/>
    <w:rsid w:val="00F86B0E"/>
    <w:rsid w:val="00F86BA9"/>
    <w:rsid w:val="00F9034B"/>
    <w:rsid w:val="00F915E3"/>
    <w:rsid w:val="00F9195B"/>
    <w:rsid w:val="00F924FC"/>
    <w:rsid w:val="00F927D8"/>
    <w:rsid w:val="00F92850"/>
    <w:rsid w:val="00F929C8"/>
    <w:rsid w:val="00F9369B"/>
    <w:rsid w:val="00F93AF2"/>
    <w:rsid w:val="00F93D56"/>
    <w:rsid w:val="00F9476F"/>
    <w:rsid w:val="00F94F9F"/>
    <w:rsid w:val="00F95CF3"/>
    <w:rsid w:val="00F96EFA"/>
    <w:rsid w:val="00F97262"/>
    <w:rsid w:val="00F978D4"/>
    <w:rsid w:val="00F97E99"/>
    <w:rsid w:val="00FA0652"/>
    <w:rsid w:val="00FA0C71"/>
    <w:rsid w:val="00FA1F40"/>
    <w:rsid w:val="00FA20E3"/>
    <w:rsid w:val="00FA3C54"/>
    <w:rsid w:val="00FA4181"/>
    <w:rsid w:val="00FA4E1D"/>
    <w:rsid w:val="00FA5F20"/>
    <w:rsid w:val="00FA65A2"/>
    <w:rsid w:val="00FA6E5B"/>
    <w:rsid w:val="00FB02AF"/>
    <w:rsid w:val="00FB06F3"/>
    <w:rsid w:val="00FB0AF8"/>
    <w:rsid w:val="00FB27BB"/>
    <w:rsid w:val="00FB334B"/>
    <w:rsid w:val="00FB3393"/>
    <w:rsid w:val="00FB3A74"/>
    <w:rsid w:val="00FB3E4E"/>
    <w:rsid w:val="00FB3F99"/>
    <w:rsid w:val="00FB473C"/>
    <w:rsid w:val="00FB4E33"/>
    <w:rsid w:val="00FB4F20"/>
    <w:rsid w:val="00FB56E1"/>
    <w:rsid w:val="00FB5750"/>
    <w:rsid w:val="00FB5977"/>
    <w:rsid w:val="00FB6D3B"/>
    <w:rsid w:val="00FB79A3"/>
    <w:rsid w:val="00FC0817"/>
    <w:rsid w:val="00FC0E90"/>
    <w:rsid w:val="00FC1426"/>
    <w:rsid w:val="00FC1A90"/>
    <w:rsid w:val="00FC2202"/>
    <w:rsid w:val="00FC29CE"/>
    <w:rsid w:val="00FC5539"/>
    <w:rsid w:val="00FC5ABC"/>
    <w:rsid w:val="00FC6092"/>
    <w:rsid w:val="00FD04E2"/>
    <w:rsid w:val="00FD125E"/>
    <w:rsid w:val="00FD12B6"/>
    <w:rsid w:val="00FD1957"/>
    <w:rsid w:val="00FD1ADC"/>
    <w:rsid w:val="00FD1BC3"/>
    <w:rsid w:val="00FD2FD3"/>
    <w:rsid w:val="00FD329C"/>
    <w:rsid w:val="00FD3338"/>
    <w:rsid w:val="00FD3823"/>
    <w:rsid w:val="00FD3B66"/>
    <w:rsid w:val="00FD3F22"/>
    <w:rsid w:val="00FD416C"/>
    <w:rsid w:val="00FD510E"/>
    <w:rsid w:val="00FD5701"/>
    <w:rsid w:val="00FD602E"/>
    <w:rsid w:val="00FD676F"/>
    <w:rsid w:val="00FD6AF0"/>
    <w:rsid w:val="00FD710E"/>
    <w:rsid w:val="00FD732C"/>
    <w:rsid w:val="00FE0009"/>
    <w:rsid w:val="00FE07BD"/>
    <w:rsid w:val="00FE104F"/>
    <w:rsid w:val="00FE14B7"/>
    <w:rsid w:val="00FE21CB"/>
    <w:rsid w:val="00FE25B1"/>
    <w:rsid w:val="00FE28CF"/>
    <w:rsid w:val="00FE343D"/>
    <w:rsid w:val="00FE3C86"/>
    <w:rsid w:val="00FE5E71"/>
    <w:rsid w:val="00FE5E80"/>
    <w:rsid w:val="00FE6695"/>
    <w:rsid w:val="00FE6D8E"/>
    <w:rsid w:val="00FE7B89"/>
    <w:rsid w:val="00FF06F5"/>
    <w:rsid w:val="00FF07AB"/>
    <w:rsid w:val="00FF15B8"/>
    <w:rsid w:val="00FF20E8"/>
    <w:rsid w:val="00FF2829"/>
    <w:rsid w:val="00FF28BB"/>
    <w:rsid w:val="00FF29CB"/>
    <w:rsid w:val="00FF4241"/>
    <w:rsid w:val="00FF50B6"/>
    <w:rsid w:val="00FF5134"/>
    <w:rsid w:val="00FF7061"/>
    <w:rsid w:val="00FF70AE"/>
    <w:rsid w:val="00FF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A9ABD6"/>
  <w15:chartTrackingRefBased/>
  <w15:docId w15:val="{5DAEEA5E-0B04-4139-B310-5538A0B9B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749"/>
    <w:pPr>
      <w:spacing w:before="160" w:line="271" w:lineRule="auto"/>
    </w:pPr>
    <w:rPr>
      <w:rFonts w:ascii="Times New Roman" w:hAnsi="Times New Roman"/>
      <w:noProof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29CE"/>
    <w:pPr>
      <w:keepNext/>
      <w:keepLines/>
      <w:pageBreakBefore/>
      <w:numPr>
        <w:numId w:val="3"/>
      </w:numPr>
      <w:pBdr>
        <w:top w:val="single" w:sz="4" w:space="4" w:color="B8CCE4"/>
        <w:left w:val="single" w:sz="4" w:space="4" w:color="B8CCE4"/>
        <w:bottom w:val="single" w:sz="4" w:space="4" w:color="B8CCE4"/>
        <w:right w:val="single" w:sz="4" w:space="4" w:color="B8CCE4"/>
      </w:pBdr>
      <w:shd w:val="clear" w:color="auto" w:fill="B8CCE4"/>
      <w:spacing w:after="40" w:line="240" w:lineRule="auto"/>
      <w:outlineLvl w:val="0"/>
    </w:pPr>
    <w:rPr>
      <w:rFonts w:ascii="Times New Roman Bold" w:eastAsiaTheme="majorEastAsia" w:hAnsi="Times New Roman Bold" w:cstheme="majorBidi"/>
      <w:b/>
      <w:caps/>
      <w:sz w:val="28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29CE"/>
    <w:pPr>
      <w:keepNext/>
      <w:keepLines/>
      <w:numPr>
        <w:ilvl w:val="1"/>
        <w:numId w:val="3"/>
      </w:numPr>
      <w:pBdr>
        <w:top w:val="single" w:sz="4" w:space="2" w:color="E6B8B8"/>
        <w:left w:val="single" w:sz="4" w:space="4" w:color="E6B8B8"/>
        <w:bottom w:val="single" w:sz="4" w:space="2" w:color="E6B8B8"/>
        <w:right w:val="single" w:sz="4" w:space="4" w:color="E6B8B8"/>
      </w:pBdr>
      <w:shd w:val="clear" w:color="auto" w:fill="E6B8B8"/>
      <w:spacing w:before="0" w:after="40" w:line="240" w:lineRule="auto"/>
      <w:outlineLvl w:val="1"/>
    </w:pPr>
    <w:rPr>
      <w:rFonts w:eastAsiaTheme="majorEastAsia" w:cstheme="majorBidi"/>
      <w:b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29CE"/>
    <w:pPr>
      <w:keepNext/>
      <w:keepLines/>
      <w:numPr>
        <w:ilvl w:val="2"/>
        <w:numId w:val="3"/>
      </w:numPr>
      <w:pBdr>
        <w:top w:val="single" w:sz="4" w:space="2" w:color="B8CCE4"/>
        <w:left w:val="single" w:sz="4" w:space="4" w:color="B8CCE4"/>
        <w:bottom w:val="single" w:sz="4" w:space="2" w:color="B8CCE4"/>
        <w:right w:val="single" w:sz="4" w:space="4" w:color="B8CCE4"/>
      </w:pBdr>
      <w:shd w:val="clear" w:color="auto" w:fill="B8CCE4"/>
      <w:spacing w:before="0" w:after="40" w:line="240" w:lineRule="auto"/>
      <w:outlineLvl w:val="2"/>
    </w:pPr>
    <w:rPr>
      <w:rFonts w:eastAsiaTheme="majorEastAsia" w:cstheme="majorBidi"/>
      <w:b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29CE"/>
    <w:pPr>
      <w:keepNext/>
      <w:keepLines/>
      <w:numPr>
        <w:ilvl w:val="3"/>
        <w:numId w:val="3"/>
      </w:numPr>
      <w:pBdr>
        <w:top w:val="single" w:sz="4" w:space="2" w:color="E0EACC"/>
        <w:left w:val="single" w:sz="4" w:space="4" w:color="E0EACC"/>
        <w:bottom w:val="single" w:sz="4" w:space="2" w:color="E0EACC"/>
        <w:right w:val="single" w:sz="4" w:space="4" w:color="E0EACC"/>
      </w:pBdr>
      <w:shd w:val="clear" w:color="auto" w:fill="E0EACC"/>
      <w:spacing w:before="0" w:after="40" w:line="240" w:lineRule="auto"/>
      <w:outlineLvl w:val="3"/>
    </w:pPr>
    <w:rPr>
      <w:rFonts w:eastAsiaTheme="majorEastAsia" w:cstheme="majorBidi"/>
      <w:b/>
      <w:iCs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29CE"/>
    <w:pPr>
      <w:keepNext/>
      <w:keepLines/>
      <w:numPr>
        <w:ilvl w:val="4"/>
        <w:numId w:val="3"/>
      </w:numPr>
      <w:pBdr>
        <w:top w:val="single" w:sz="4" w:space="2" w:color="E5DFEC"/>
        <w:left w:val="single" w:sz="4" w:space="4" w:color="E5DFEC"/>
        <w:bottom w:val="single" w:sz="4" w:space="2" w:color="E5DFEC"/>
        <w:right w:val="single" w:sz="4" w:space="4" w:color="E5DFEC"/>
      </w:pBdr>
      <w:shd w:val="clear" w:color="auto" w:fill="E5DFEC"/>
      <w:spacing w:before="0" w:after="40" w:line="240" w:lineRule="auto"/>
      <w:outlineLvl w:val="4"/>
    </w:pPr>
    <w:rPr>
      <w:rFonts w:eastAsiaTheme="majorEastAsia" w:cstheme="majorBidi"/>
      <w:b/>
      <w:lang w:val="en-US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C29CE"/>
    <w:pPr>
      <w:keepNext/>
      <w:keepLines/>
      <w:numPr>
        <w:ilvl w:val="5"/>
        <w:numId w:val="3"/>
      </w:numPr>
      <w:pBdr>
        <w:top w:val="single" w:sz="4" w:space="2" w:color="FFFFFF" w:themeColor="background1"/>
        <w:left w:val="single" w:sz="4" w:space="4" w:color="FFFFFF" w:themeColor="background1"/>
        <w:bottom w:val="single" w:sz="4" w:space="2" w:color="FFFFFF" w:themeColor="background1"/>
        <w:right w:val="single" w:sz="4" w:space="4" w:color="FFFFFF" w:themeColor="background1"/>
      </w:pBdr>
      <w:shd w:val="clear" w:color="auto" w:fill="FFFFFF" w:themeFill="background1"/>
      <w:spacing w:before="0" w:after="40" w:line="240" w:lineRule="auto"/>
      <w:outlineLvl w:val="5"/>
    </w:pPr>
    <w:rPr>
      <w:rFonts w:eastAsiaTheme="majorEastAsia" w:cstheme="majorBidi"/>
      <w:b/>
      <w:u w:val="single"/>
      <w:lang w:val="en-US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C29CE"/>
    <w:pPr>
      <w:keepNext/>
      <w:keepLines/>
      <w:numPr>
        <w:ilvl w:val="6"/>
        <w:numId w:val="3"/>
      </w:numPr>
      <w:pBdr>
        <w:top w:val="single" w:sz="4" w:space="2" w:color="FFFFFF" w:themeColor="background1"/>
        <w:left w:val="single" w:sz="4" w:space="4" w:color="FFFFFF" w:themeColor="background1"/>
        <w:bottom w:val="single" w:sz="4" w:space="2" w:color="FFFFFF" w:themeColor="background1"/>
        <w:right w:val="single" w:sz="4" w:space="4" w:color="FFFFFF" w:themeColor="background1"/>
      </w:pBdr>
      <w:shd w:val="clear" w:color="auto" w:fill="FFFFFF" w:themeFill="background1"/>
      <w:spacing w:before="0" w:after="40" w:line="240" w:lineRule="auto"/>
      <w:outlineLvl w:val="6"/>
    </w:pPr>
    <w:rPr>
      <w:rFonts w:eastAsiaTheme="majorEastAsia" w:cstheme="majorBidi"/>
      <w:b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BD4385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BD4385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FISTableStyle">
    <w:name w:val="FIS Table Style"/>
    <w:basedOn w:val="TableNormal"/>
    <w:uiPriority w:val="99"/>
    <w:rsid w:val="000F1513"/>
    <w:pPr>
      <w:spacing w:before="40" w:after="40" w:line="240" w:lineRule="auto"/>
    </w:pPr>
    <w:rPr>
      <w:rFonts w:ascii="Times New Roman" w:hAnsi="Times New Roman"/>
      <w:sz w:val="24"/>
    </w:rPr>
    <w:tblPr>
      <w:tblStyleRowBandSize w:val="1"/>
      <w:tblStyleColBandSize w:val="1"/>
      <w:jc w:val="center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rPr>
      <w:jc w:val="center"/>
    </w:trPr>
    <w:tcPr>
      <w:vAlign w:val="center"/>
    </w:tcPr>
    <w:tblStylePr w:type="firstRow">
      <w:pPr>
        <w:jc w:val="center"/>
      </w:pPr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</w:style>
  <w:style w:type="paragraph" w:styleId="NoSpacing">
    <w:name w:val="No Spacing"/>
    <w:uiPriority w:val="1"/>
    <w:qFormat/>
    <w:rsid w:val="00675672"/>
    <w:pPr>
      <w:spacing w:after="0" w:line="240" w:lineRule="auto"/>
    </w:pPr>
    <w:rPr>
      <w:rFonts w:ascii="Times New Roman" w:hAnsi="Times New Roman"/>
      <w:noProof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4150B"/>
    <w:rPr>
      <w:rFonts w:ascii="Times New Roman Bold" w:eastAsiaTheme="majorEastAsia" w:hAnsi="Times New Roman Bold" w:cstheme="majorBidi"/>
      <w:b/>
      <w:caps/>
      <w:noProof/>
      <w:sz w:val="28"/>
      <w:szCs w:val="32"/>
      <w:shd w:val="clear" w:color="auto" w:fill="B8CCE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4150B"/>
    <w:rPr>
      <w:rFonts w:ascii="Times New Roman" w:eastAsiaTheme="majorEastAsia" w:hAnsi="Times New Roman" w:cstheme="majorBidi"/>
      <w:b/>
      <w:noProof/>
      <w:sz w:val="28"/>
      <w:szCs w:val="26"/>
      <w:shd w:val="clear" w:color="auto" w:fill="E6B8B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84150B"/>
    <w:rPr>
      <w:rFonts w:ascii="Times New Roman" w:eastAsiaTheme="majorEastAsia" w:hAnsi="Times New Roman" w:cstheme="majorBidi"/>
      <w:b/>
      <w:noProof/>
      <w:sz w:val="26"/>
      <w:szCs w:val="24"/>
      <w:shd w:val="clear" w:color="auto" w:fill="B8CCE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84150B"/>
    <w:rPr>
      <w:rFonts w:ascii="Times New Roman" w:eastAsiaTheme="majorEastAsia" w:hAnsi="Times New Roman" w:cstheme="majorBidi"/>
      <w:b/>
      <w:iCs/>
      <w:noProof/>
      <w:sz w:val="26"/>
      <w:shd w:val="clear" w:color="auto" w:fill="E0EACC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84150B"/>
    <w:rPr>
      <w:rFonts w:ascii="Times New Roman" w:eastAsiaTheme="majorEastAsia" w:hAnsi="Times New Roman" w:cstheme="majorBidi"/>
      <w:b/>
      <w:noProof/>
      <w:sz w:val="26"/>
      <w:shd w:val="clear" w:color="auto" w:fill="E5DFEC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84150B"/>
    <w:rPr>
      <w:rFonts w:ascii="Times New Roman" w:eastAsiaTheme="majorEastAsia" w:hAnsi="Times New Roman" w:cstheme="majorBidi"/>
      <w:b/>
      <w:noProof/>
      <w:sz w:val="26"/>
      <w:u w:val="single"/>
      <w:shd w:val="clear" w:color="auto" w:fill="FFFFFF" w:themeFill="background1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FC29CE"/>
    <w:rPr>
      <w:rFonts w:ascii="Times New Roman" w:eastAsiaTheme="majorEastAsia" w:hAnsi="Times New Roman" w:cstheme="majorBidi"/>
      <w:b/>
      <w:i/>
      <w:iCs/>
      <w:noProof/>
      <w:sz w:val="26"/>
      <w:shd w:val="clear" w:color="auto" w:fill="FFFFFF" w:themeFill="background1"/>
    </w:rPr>
  </w:style>
  <w:style w:type="character" w:customStyle="1" w:styleId="Heading8Char">
    <w:name w:val="Heading 8 Char"/>
    <w:basedOn w:val="DefaultParagraphFont"/>
    <w:link w:val="Heading8"/>
    <w:uiPriority w:val="9"/>
    <w:rsid w:val="00BD4385"/>
    <w:rPr>
      <w:rFonts w:asciiTheme="majorHAnsi" w:eastAsiaTheme="majorEastAsia" w:hAnsiTheme="majorHAnsi" w:cstheme="majorBidi"/>
      <w:noProof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BD4385"/>
    <w:rPr>
      <w:rFonts w:asciiTheme="majorHAnsi" w:eastAsiaTheme="majorEastAsia" w:hAnsiTheme="majorHAnsi" w:cstheme="majorBidi"/>
      <w:i/>
      <w:iCs/>
      <w:noProof/>
      <w:color w:val="272727" w:themeColor="text1" w:themeTint="D8"/>
      <w:sz w:val="21"/>
      <w:szCs w:val="21"/>
    </w:rPr>
  </w:style>
  <w:style w:type="numbering" w:customStyle="1" w:styleId="HeadingListStyle">
    <w:name w:val="Heading List Style"/>
    <w:uiPriority w:val="99"/>
    <w:rsid w:val="00FC29CE"/>
    <w:pPr>
      <w:numPr>
        <w:numId w:val="1"/>
      </w:numPr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954E30"/>
    <w:pPr>
      <w:tabs>
        <w:tab w:val="left" w:pos="480"/>
        <w:tab w:val="right" w:leader="dot" w:pos="9019"/>
      </w:tabs>
      <w:spacing w:before="80" w:after="80"/>
    </w:pPr>
    <w:rPr>
      <w:b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E126D"/>
    <w:pPr>
      <w:spacing w:before="80" w:after="80"/>
      <w:ind w:left="482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E126D"/>
    <w:pPr>
      <w:spacing w:before="80" w:after="80"/>
      <w:ind w:left="238"/>
    </w:pPr>
  </w:style>
  <w:style w:type="character" w:styleId="Hyperlink">
    <w:name w:val="Hyperlink"/>
    <w:basedOn w:val="DefaultParagraphFont"/>
    <w:uiPriority w:val="99"/>
    <w:unhideWhenUsed/>
    <w:rsid w:val="00A946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94EE5"/>
    <w:pPr>
      <w:tabs>
        <w:tab w:val="center" w:pos="4513"/>
        <w:tab w:val="right" w:pos="9026"/>
      </w:tabs>
      <w:spacing w:before="0" w:after="0" w:line="240" w:lineRule="auto"/>
    </w:pPr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9E73E1"/>
    <w:pPr>
      <w:spacing w:after="80"/>
    </w:pPr>
  </w:style>
  <w:style w:type="paragraph" w:styleId="TOC9">
    <w:name w:val="toc 9"/>
    <w:basedOn w:val="Normal"/>
    <w:next w:val="Normal"/>
    <w:autoRedefine/>
    <w:uiPriority w:val="39"/>
    <w:unhideWhenUsed/>
    <w:rsid w:val="00A9469C"/>
    <w:pPr>
      <w:spacing w:before="80" w:after="80"/>
      <w:ind w:left="1922"/>
    </w:pPr>
  </w:style>
  <w:style w:type="paragraph" w:styleId="TOC4">
    <w:name w:val="toc 4"/>
    <w:basedOn w:val="Normal"/>
    <w:next w:val="Normal"/>
    <w:autoRedefine/>
    <w:uiPriority w:val="39"/>
    <w:unhideWhenUsed/>
    <w:rsid w:val="00A9469C"/>
    <w:pPr>
      <w:spacing w:before="80" w:after="8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A9469C"/>
    <w:pPr>
      <w:spacing w:before="80" w:after="80"/>
      <w:ind w:left="958"/>
    </w:pPr>
  </w:style>
  <w:style w:type="paragraph" w:styleId="TOC6">
    <w:name w:val="toc 6"/>
    <w:basedOn w:val="Normal"/>
    <w:next w:val="Normal"/>
    <w:autoRedefine/>
    <w:uiPriority w:val="39"/>
    <w:unhideWhenUsed/>
    <w:rsid w:val="00A9469C"/>
    <w:pPr>
      <w:spacing w:before="80" w:after="80"/>
      <w:ind w:left="1202"/>
    </w:pPr>
  </w:style>
  <w:style w:type="paragraph" w:styleId="TOC7">
    <w:name w:val="toc 7"/>
    <w:basedOn w:val="Normal"/>
    <w:next w:val="Normal"/>
    <w:autoRedefine/>
    <w:uiPriority w:val="39"/>
    <w:unhideWhenUsed/>
    <w:rsid w:val="00A9469C"/>
    <w:pPr>
      <w:spacing w:before="80" w:after="80"/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A9469C"/>
    <w:pPr>
      <w:spacing w:before="80" w:after="80"/>
      <w:ind w:left="1678"/>
    </w:pPr>
  </w:style>
  <w:style w:type="character" w:customStyle="1" w:styleId="HeaderChar">
    <w:name w:val="Header Char"/>
    <w:basedOn w:val="DefaultParagraphFont"/>
    <w:link w:val="Header"/>
    <w:uiPriority w:val="99"/>
    <w:rsid w:val="00D94EE5"/>
    <w:rPr>
      <w:rFonts w:ascii="Times New Roman" w:hAnsi="Times New Roman"/>
      <w:noProof/>
      <w:sz w:val="24"/>
    </w:rPr>
  </w:style>
  <w:style w:type="paragraph" w:styleId="Footer">
    <w:name w:val="footer"/>
    <w:basedOn w:val="Normal"/>
    <w:link w:val="FooterChar"/>
    <w:uiPriority w:val="99"/>
    <w:unhideWhenUsed/>
    <w:rsid w:val="00D94EE5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4EE5"/>
    <w:rPr>
      <w:rFonts w:ascii="Times New Roman" w:hAnsi="Times New Roman"/>
      <w:noProof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2D6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2D6"/>
    <w:rPr>
      <w:rFonts w:ascii="Segoe UI" w:hAnsi="Segoe UI" w:cs="Segoe UI"/>
      <w:noProof/>
      <w:sz w:val="18"/>
      <w:szCs w:val="18"/>
    </w:rPr>
  </w:style>
  <w:style w:type="table" w:styleId="TableGrid">
    <w:name w:val="Table Grid"/>
    <w:basedOn w:val="TableNormal"/>
    <w:uiPriority w:val="59"/>
    <w:rsid w:val="007E30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B02AF"/>
    <w:rPr>
      <w:color w:val="808080"/>
    </w:rPr>
  </w:style>
  <w:style w:type="paragraph" w:styleId="ListParagraph">
    <w:name w:val="List Paragraph"/>
    <w:aliases w:val="bullet,bullet 1,Bullet L1,List Paragraph 1,List Paragraph11,VNA - List Paragraph,Table Sequence,Bullet_1,FooterText,numbered,Paragraphe de liste,thu,Norm,abc,Nga 3,List Paragraph1,Đoạn của Danh sách,Paragraph,liet ke,Picture,My checklist"/>
    <w:basedOn w:val="Normal"/>
    <w:link w:val="ListParagraphChar"/>
    <w:uiPriority w:val="34"/>
    <w:qFormat/>
    <w:rsid w:val="0074147F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412A28"/>
    <w:pPr>
      <w:tabs>
        <w:tab w:val="center" w:pos="4514"/>
      </w:tabs>
      <w:spacing w:before="80" w:after="80"/>
      <w:jc w:val="center"/>
    </w:pPr>
    <w:rPr>
      <w:b/>
      <w:i/>
      <w:iCs/>
      <w:sz w:val="24"/>
      <w:szCs w:val="24"/>
    </w:rPr>
  </w:style>
  <w:style w:type="paragraph" w:customStyle="1" w:styleId="CLI">
    <w:name w:val="CLI"/>
    <w:basedOn w:val="Normal"/>
    <w:qFormat/>
    <w:rsid w:val="00031ED6"/>
    <w:pPr>
      <w:pBdr>
        <w:top w:val="single" w:sz="8" w:space="2" w:color="auto"/>
        <w:left w:val="single" w:sz="8" w:space="4" w:color="auto"/>
        <w:bottom w:val="single" w:sz="8" w:space="2" w:color="auto"/>
        <w:right w:val="single" w:sz="8" w:space="4" w:color="auto"/>
      </w:pBdr>
      <w:shd w:val="clear" w:color="auto" w:fill="F2F2F2" w:themeFill="background1" w:themeFillShade="F2"/>
      <w:contextualSpacing/>
    </w:pPr>
    <w:rPr>
      <w:rFonts w:ascii="Courier New" w:hAnsi="Courier New"/>
      <w:sz w:val="24"/>
      <w:lang w:val="en-US"/>
    </w:rPr>
  </w:style>
  <w:style w:type="paragraph" w:customStyle="1" w:styleId="TableFont">
    <w:name w:val="TableFont"/>
    <w:basedOn w:val="Normal"/>
    <w:link w:val="TableFontChar"/>
    <w:qFormat/>
    <w:rsid w:val="000F1513"/>
    <w:pPr>
      <w:spacing w:before="40" w:after="40" w:line="240" w:lineRule="auto"/>
    </w:pPr>
    <w:rPr>
      <w:sz w:val="24"/>
    </w:rPr>
  </w:style>
  <w:style w:type="character" w:customStyle="1" w:styleId="TableFontChar">
    <w:name w:val="TableFont Char"/>
    <w:basedOn w:val="DefaultParagraphFont"/>
    <w:link w:val="TableFont"/>
    <w:rsid w:val="000F1513"/>
    <w:rPr>
      <w:rFonts w:ascii="Times New Roman" w:hAnsi="Times New Roman"/>
      <w:noProof/>
      <w:sz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64B8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C56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56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56DF"/>
    <w:rPr>
      <w:rFonts w:ascii="Times New Roman" w:hAnsi="Times New Roman"/>
      <w:noProof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56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56DF"/>
    <w:rPr>
      <w:rFonts w:ascii="Times New Roman" w:hAnsi="Times New Roman"/>
      <w:b/>
      <w:bCs/>
      <w:noProof/>
      <w:sz w:val="20"/>
      <w:szCs w:val="20"/>
    </w:rPr>
  </w:style>
  <w:style w:type="character" w:customStyle="1" w:styleId="ListParagraphChar">
    <w:name w:val="List Paragraph Char"/>
    <w:aliases w:val="bullet Char,bullet 1 Char,Bullet L1 Char,List Paragraph 1 Char,List Paragraph11 Char,VNA - List Paragraph Char,Table Sequence Char,Bullet_1 Char,FooterText Char,numbered Char,Paragraphe de liste Char,thu Char,Norm Char,abc Char"/>
    <w:basedOn w:val="DefaultParagraphFont"/>
    <w:link w:val="ListParagraph"/>
    <w:uiPriority w:val="34"/>
    <w:qFormat/>
    <w:rsid w:val="00C57D52"/>
    <w:rPr>
      <w:rFonts w:ascii="Times New Roman" w:hAnsi="Times New Roman"/>
      <w:noProof/>
      <w:sz w:val="26"/>
    </w:rPr>
  </w:style>
  <w:style w:type="paragraph" w:customStyle="1" w:styleId="Normal0">
    <w:name w:val=". Normal"/>
    <w:link w:val="NormalChar"/>
    <w:qFormat/>
    <w:rsid w:val="002750DB"/>
    <w:pPr>
      <w:keepNext/>
      <w:keepLines/>
      <w:spacing w:before="120" w:after="0" w:line="288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  <w:lang w:val="en-US"/>
    </w:rPr>
  </w:style>
  <w:style w:type="character" w:customStyle="1" w:styleId="NormalChar">
    <w:name w:val=". Normal Char"/>
    <w:link w:val="Normal0"/>
    <w:rsid w:val="002750DB"/>
    <w:rPr>
      <w:rFonts w:ascii="Times New Roman" w:eastAsia="Times New Roman" w:hAnsi="Times New Roman" w:cs="Times New Roman"/>
      <w:sz w:val="26"/>
      <w:szCs w:val="26"/>
      <w:lang w:val="en-US"/>
    </w:rPr>
  </w:style>
  <w:style w:type="paragraph" w:customStyle="1" w:styleId="Bd-1BodyText1">
    <w:name w:val="Bd-1 (BodyText 1)"/>
    <w:link w:val="Bd-1BodyText1Char"/>
    <w:qFormat/>
    <w:rsid w:val="00954F8F"/>
    <w:pPr>
      <w:widowControl w:val="0"/>
      <w:adjustRightInd w:val="0"/>
      <w:snapToGrid w:val="0"/>
      <w:spacing w:before="120" w:after="0" w:line="312" w:lineRule="auto"/>
      <w:ind w:firstLine="562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d-1BodyText1Char">
    <w:name w:val="Bd-1 (BodyText 1) Char"/>
    <w:link w:val="Bd-1BodyText1"/>
    <w:rsid w:val="00954F8F"/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TableParagraph">
    <w:name w:val="Table Paragraph"/>
    <w:basedOn w:val="Normal"/>
    <w:uiPriority w:val="1"/>
    <w:qFormat/>
    <w:rsid w:val="003967E8"/>
    <w:pPr>
      <w:widowControl w:val="0"/>
      <w:autoSpaceDE w:val="0"/>
      <w:autoSpaceDN w:val="0"/>
      <w:spacing w:before="0" w:after="0" w:line="240" w:lineRule="auto"/>
    </w:pPr>
    <w:rPr>
      <w:rFonts w:eastAsia="Times New Roman" w:cs="Times New Roman"/>
      <w:noProof w:val="0"/>
      <w:sz w:val="22"/>
      <w:lang w:val="vi"/>
    </w:rPr>
  </w:style>
  <w:style w:type="character" w:styleId="Emphasis">
    <w:name w:val="Emphasis"/>
    <w:basedOn w:val="DefaultParagraphFont"/>
    <w:uiPriority w:val="20"/>
    <w:qFormat/>
    <w:rsid w:val="00143426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5B789E"/>
    <w:rPr>
      <w:color w:val="605E5C"/>
      <w:shd w:val="clear" w:color="auto" w:fill="E1DFDD"/>
    </w:rPr>
  </w:style>
  <w:style w:type="paragraph" w:customStyle="1" w:styleId="DocumentTitle">
    <w:name w:val="Document Title"/>
    <w:basedOn w:val="Normal"/>
    <w:rsid w:val="00966F3D"/>
    <w:pPr>
      <w:spacing w:before="240" w:after="60" w:line="312" w:lineRule="auto"/>
      <w:jc w:val="center"/>
    </w:pPr>
    <w:rPr>
      <w:rFonts w:eastAsia="Times New Roman" w:cs="Arial"/>
      <w:b/>
      <w:i/>
      <w:noProof w:val="0"/>
      <w:color w:val="000000"/>
      <w:sz w:val="36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6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6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6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1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5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hyperlink" Target="mailto:it@tnteco.vn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5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play.google.com/store/apps/details?id=com.google.android.apps.authenticator2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footer" Target="footer3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hyperlink" Target="mailto:it@tnteco.vn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yperlink" Target="https://apps.apple.com/vn/app/google-authenticator/id388497605?l=vi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4.png"/><Relationship Id="rId41" Type="http://schemas.openxmlformats.org/officeDocument/2006/relationships/image" Target="media/image2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IS\ACI%20FTEL\NISLAB-Template-v0.1.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E25E3720D94416288BCB8BBDCDEE1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5D63CD-2E55-4C52-A017-F58EF63F2B08}"/>
      </w:docPartPr>
      <w:docPartBody>
        <w:p w:rsidR="00A24412" w:rsidRDefault="00554FE1" w:rsidP="00554FE1">
          <w:r w:rsidRPr="0080332A">
            <w:rPr>
              <w:rStyle w:val="PlaceholderText"/>
            </w:rPr>
            <w:t>[Subject]</w:t>
          </w:r>
        </w:p>
      </w:docPartBody>
    </w:docPart>
    <w:docPart>
      <w:docPartPr>
        <w:name w:val="05DFDFB3687A496495D3F919D9A5C1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B7C1C8-FB4A-4D66-9B98-E104A886304B}"/>
      </w:docPartPr>
      <w:docPartBody>
        <w:p w:rsidR="004C42F4" w:rsidRDefault="004C42F4" w:rsidP="004C42F4">
          <w:pPr>
            <w:pStyle w:val="05DFDFB3687A496495D3F919D9A5C133"/>
          </w:pPr>
          <w:r w:rsidRPr="0080332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-Regular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4A7"/>
    <w:rsid w:val="00000A9F"/>
    <w:rsid w:val="000278FE"/>
    <w:rsid w:val="000804E7"/>
    <w:rsid w:val="000853F1"/>
    <w:rsid w:val="000955CA"/>
    <w:rsid w:val="000A5604"/>
    <w:rsid w:val="000B5615"/>
    <w:rsid w:val="000D0C77"/>
    <w:rsid w:val="000E0961"/>
    <w:rsid w:val="000F49BC"/>
    <w:rsid w:val="0015063F"/>
    <w:rsid w:val="00153442"/>
    <w:rsid w:val="00180E11"/>
    <w:rsid w:val="00186E27"/>
    <w:rsid w:val="001A0366"/>
    <w:rsid w:val="001A7EE8"/>
    <w:rsid w:val="001C0872"/>
    <w:rsid w:val="001D03BA"/>
    <w:rsid w:val="001D56B0"/>
    <w:rsid w:val="001E2146"/>
    <w:rsid w:val="001E6AF9"/>
    <w:rsid w:val="001F2317"/>
    <w:rsid w:val="00212C25"/>
    <w:rsid w:val="002157EF"/>
    <w:rsid w:val="00216125"/>
    <w:rsid w:val="00216952"/>
    <w:rsid w:val="00217771"/>
    <w:rsid w:val="002231DB"/>
    <w:rsid w:val="0023079D"/>
    <w:rsid w:val="002347C5"/>
    <w:rsid w:val="0024004F"/>
    <w:rsid w:val="002409E0"/>
    <w:rsid w:val="00241888"/>
    <w:rsid w:val="00266231"/>
    <w:rsid w:val="00282251"/>
    <w:rsid w:val="002A5AF4"/>
    <w:rsid w:val="002C00A1"/>
    <w:rsid w:val="002D055D"/>
    <w:rsid w:val="003144D4"/>
    <w:rsid w:val="00340DD0"/>
    <w:rsid w:val="00344355"/>
    <w:rsid w:val="003C407B"/>
    <w:rsid w:val="003F71E7"/>
    <w:rsid w:val="00404757"/>
    <w:rsid w:val="00415ED5"/>
    <w:rsid w:val="0041727D"/>
    <w:rsid w:val="00427927"/>
    <w:rsid w:val="004352E4"/>
    <w:rsid w:val="00450FAD"/>
    <w:rsid w:val="00495333"/>
    <w:rsid w:val="004B408C"/>
    <w:rsid w:val="004B5DC7"/>
    <w:rsid w:val="004C42F4"/>
    <w:rsid w:val="004D7C79"/>
    <w:rsid w:val="00511A8D"/>
    <w:rsid w:val="005214AE"/>
    <w:rsid w:val="0055066E"/>
    <w:rsid w:val="00554FE1"/>
    <w:rsid w:val="00560C11"/>
    <w:rsid w:val="00565D70"/>
    <w:rsid w:val="00574C0B"/>
    <w:rsid w:val="0059262E"/>
    <w:rsid w:val="0059581B"/>
    <w:rsid w:val="005F5759"/>
    <w:rsid w:val="00692961"/>
    <w:rsid w:val="006B1813"/>
    <w:rsid w:val="006B1D51"/>
    <w:rsid w:val="006D6A9A"/>
    <w:rsid w:val="00720986"/>
    <w:rsid w:val="00727511"/>
    <w:rsid w:val="00746306"/>
    <w:rsid w:val="007622EE"/>
    <w:rsid w:val="007624A7"/>
    <w:rsid w:val="007633E5"/>
    <w:rsid w:val="00763CCC"/>
    <w:rsid w:val="0076799B"/>
    <w:rsid w:val="00793301"/>
    <w:rsid w:val="00794703"/>
    <w:rsid w:val="007C1C57"/>
    <w:rsid w:val="007F14F5"/>
    <w:rsid w:val="00811205"/>
    <w:rsid w:val="00813E32"/>
    <w:rsid w:val="00837CDE"/>
    <w:rsid w:val="00865039"/>
    <w:rsid w:val="008773ED"/>
    <w:rsid w:val="008F3484"/>
    <w:rsid w:val="008F38BB"/>
    <w:rsid w:val="00911CDA"/>
    <w:rsid w:val="009360ED"/>
    <w:rsid w:val="00951A19"/>
    <w:rsid w:val="0095615E"/>
    <w:rsid w:val="00966D5B"/>
    <w:rsid w:val="00984807"/>
    <w:rsid w:val="00991BA1"/>
    <w:rsid w:val="009949B4"/>
    <w:rsid w:val="009B6F5A"/>
    <w:rsid w:val="009D6AB8"/>
    <w:rsid w:val="00A10FA7"/>
    <w:rsid w:val="00A24412"/>
    <w:rsid w:val="00A56AC9"/>
    <w:rsid w:val="00A6500C"/>
    <w:rsid w:val="00A6554C"/>
    <w:rsid w:val="00A67A35"/>
    <w:rsid w:val="00A705DB"/>
    <w:rsid w:val="00A768E6"/>
    <w:rsid w:val="00A91FE6"/>
    <w:rsid w:val="00A97AF5"/>
    <w:rsid w:val="00AB3187"/>
    <w:rsid w:val="00AC42D8"/>
    <w:rsid w:val="00AC4B79"/>
    <w:rsid w:val="00AF640E"/>
    <w:rsid w:val="00B2448F"/>
    <w:rsid w:val="00B52813"/>
    <w:rsid w:val="00B75623"/>
    <w:rsid w:val="00B7759B"/>
    <w:rsid w:val="00BA0BFE"/>
    <w:rsid w:val="00C030E7"/>
    <w:rsid w:val="00C166D1"/>
    <w:rsid w:val="00C56ABC"/>
    <w:rsid w:val="00C61724"/>
    <w:rsid w:val="00C645AB"/>
    <w:rsid w:val="00C73A9D"/>
    <w:rsid w:val="00C8202B"/>
    <w:rsid w:val="00C96AE7"/>
    <w:rsid w:val="00C97069"/>
    <w:rsid w:val="00CB25EC"/>
    <w:rsid w:val="00CD76EE"/>
    <w:rsid w:val="00D1356D"/>
    <w:rsid w:val="00D4052A"/>
    <w:rsid w:val="00D87B98"/>
    <w:rsid w:val="00DA23CB"/>
    <w:rsid w:val="00DE0DE5"/>
    <w:rsid w:val="00E16AA1"/>
    <w:rsid w:val="00E21AE4"/>
    <w:rsid w:val="00E2536A"/>
    <w:rsid w:val="00E919D8"/>
    <w:rsid w:val="00EA1384"/>
    <w:rsid w:val="00EB77BF"/>
    <w:rsid w:val="00ED1A75"/>
    <w:rsid w:val="00F14F52"/>
    <w:rsid w:val="00F360B3"/>
    <w:rsid w:val="00F36575"/>
    <w:rsid w:val="00F40C89"/>
    <w:rsid w:val="00F54AB4"/>
    <w:rsid w:val="00F6780F"/>
    <w:rsid w:val="00F70478"/>
    <w:rsid w:val="00F71CD8"/>
    <w:rsid w:val="00F97298"/>
    <w:rsid w:val="00FC74AE"/>
    <w:rsid w:val="00FD31E5"/>
    <w:rsid w:val="00FF5009"/>
    <w:rsid w:val="00FF5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C42F4"/>
  </w:style>
  <w:style w:type="paragraph" w:customStyle="1" w:styleId="05DFDFB3687A496495D3F919D9A5C133">
    <w:name w:val="05DFDFB3687A496495D3F919D9A5C133"/>
    <w:rsid w:val="004C42F4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435E32F6DDF34B8AD3EC3DB4C41201" ma:contentTypeVersion="13" ma:contentTypeDescription="Create a new document." ma:contentTypeScope="" ma:versionID="a9af56efbaaceaf379952f872298069b">
  <xsd:schema xmlns:xsd="http://www.w3.org/2001/XMLSchema" xmlns:xs="http://www.w3.org/2001/XMLSchema" xmlns:p="http://schemas.microsoft.com/office/2006/metadata/properties" xmlns:ns2="fdf7a2b7-bb77-4f7e-94f6-2dd51ae5b9c3" xmlns:ns3="96a91b2c-535c-4407-8d80-201e71026d48" targetNamespace="http://schemas.microsoft.com/office/2006/metadata/properties" ma:root="true" ma:fieldsID="7aa88725b057c7dffa5f1a7e05e7e091" ns2:_="" ns3:_="">
    <xsd:import namespace="fdf7a2b7-bb77-4f7e-94f6-2dd51ae5b9c3"/>
    <xsd:import namespace="96a91b2c-535c-4407-8d80-201e71026d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f7a2b7-bb77-4f7e-94f6-2dd51ae5b9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a91b2c-535c-4407-8d80-201e71026d4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AA31A82-B977-42AD-A0F5-C17C88337B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BF9AE4E-E66A-4112-82A5-0BE6B345AB5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AD6E6D0-F8DE-4CD9-B6FC-4FF2EBF35E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f7a2b7-bb77-4f7e-94f6-2dd51ae5b9c3"/>
    <ds:schemaRef ds:uri="96a91b2c-535c-4407-8d80-201e71026d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B73C977-C606-4A62-AD68-8C55AFDA06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NISLAB-Template-v0.1.1</Template>
  <TotalTime>191</TotalTime>
  <Pages>17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VẬN HÀNH</vt:lpstr>
    </vt:vector>
  </TitlesOfParts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VẬN HÀNH</dc:title>
  <dc:subject/>
  <dc:creator>Tuan Nguyen</dc:creator>
  <cp:keywords/>
  <dc:description/>
  <cp:lastModifiedBy>Viet Bui The (TNTECH-TTVH QTM&amp;ANTT)</cp:lastModifiedBy>
  <cp:revision>20</cp:revision>
  <cp:lastPrinted>2021-12-06T09:17:00Z</cp:lastPrinted>
  <dcterms:created xsi:type="dcterms:W3CDTF">2023-08-06T16:22:00Z</dcterms:created>
  <dcterms:modified xsi:type="dcterms:W3CDTF">2023-08-16T10:32:00Z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0x01010040435E32F6DDF34B8AD3EC3DB4C41201</vt:lpwstr>
  </property>
</Properties>
</file>